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1C637CD6" w:rsidR="00E0550A" w:rsidRPr="00E0550A" w:rsidRDefault="00E63922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Loan Management System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Khaleelullah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9F81054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79444AA9" w:rsidR="002A47BB" w:rsidRPr="00A548A7" w:rsidRDefault="00CC0D67" w:rsidP="00CC0D6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26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October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5BA30EB5" w14:textId="77777777" w:rsidR="0088396D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8566814" w:history="1">
        <w:r w:rsidR="0088396D" w:rsidRPr="00DC44EA">
          <w:rPr>
            <w:rStyle w:val="Hyperlink"/>
            <w:rFonts w:ascii="Calibri" w:hAnsi="Calibri" w:cs="Calibri"/>
            <w:noProof/>
          </w:rPr>
          <w:t>1.0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 w:cs="Calibri"/>
            <w:noProof/>
          </w:rPr>
          <w:t>Important Instructions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_Toc118566814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3</w:t>
        </w:r>
        <w:r w:rsidR="0088396D">
          <w:rPr>
            <w:noProof/>
            <w:webHidden/>
          </w:rPr>
          <w:fldChar w:fldCharType="end"/>
        </w:r>
      </w:hyperlink>
    </w:p>
    <w:p w14:paraId="19782852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15" w:history="1">
        <w:r w:rsidR="0088396D" w:rsidRPr="00DC44EA">
          <w:rPr>
            <w:rStyle w:val="Hyperlink"/>
            <w:noProof/>
          </w:rPr>
          <w:t>2.0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Introduction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_Toc118566815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4</w:t>
        </w:r>
        <w:r w:rsidR="0088396D">
          <w:rPr>
            <w:noProof/>
            <w:webHidden/>
          </w:rPr>
          <w:fldChar w:fldCharType="end"/>
        </w:r>
      </w:hyperlink>
    </w:p>
    <w:p w14:paraId="31AFA137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6" w:history="1">
        <w:r w:rsidR="0088396D" w:rsidRPr="00DC44EA">
          <w:rPr>
            <w:rStyle w:val="Hyperlink"/>
          </w:rPr>
          <w:t>2.1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Purpose of this document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_Toc118566816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39C88323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7" w:history="1">
        <w:r w:rsidR="0088396D" w:rsidRPr="00DC44EA">
          <w:rPr>
            <w:rStyle w:val="Hyperlink"/>
          </w:rPr>
          <w:t>2.2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Project Overview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_Toc118566817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5C5BAC7B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8" w:history="1">
        <w:r w:rsidR="0088396D" w:rsidRPr="00DC44EA">
          <w:rPr>
            <w:rStyle w:val="Hyperlink"/>
          </w:rPr>
          <w:t>2.3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Scope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_Toc118566818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43F4D18F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19" w:history="1">
        <w:r w:rsidR="0088396D" w:rsidRPr="00DC44EA">
          <w:rPr>
            <w:rStyle w:val="Hyperlink"/>
            <w:noProof/>
          </w:rPr>
          <w:t>3.0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Use Case Diagram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_Toc118566819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6</w:t>
        </w:r>
        <w:r w:rsidR="0088396D">
          <w:rPr>
            <w:noProof/>
            <w:webHidden/>
          </w:rPr>
          <w:fldChar w:fldCharType="end"/>
        </w:r>
      </w:hyperlink>
    </w:p>
    <w:p w14:paraId="221843DA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0" w:history="1">
        <w:r w:rsidR="0088396D" w:rsidRPr="00DC44EA">
          <w:rPr>
            <w:rStyle w:val="Hyperlink"/>
            <w:noProof/>
          </w:rPr>
          <w:t>4.0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System Architecture Diagram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_Toc118566820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7</w:t>
        </w:r>
        <w:r w:rsidR="0088396D">
          <w:rPr>
            <w:noProof/>
            <w:webHidden/>
          </w:rPr>
          <w:fldChar w:fldCharType="end"/>
        </w:r>
      </w:hyperlink>
    </w:p>
    <w:p w14:paraId="17EFC110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1" w:history="1">
        <w:r w:rsidR="0088396D" w:rsidRPr="00DC44EA">
          <w:rPr>
            <w:rStyle w:val="Hyperlink"/>
            <w:noProof/>
          </w:rPr>
          <w:t>5.0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Development Phases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_Toc118566821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7</w:t>
        </w:r>
        <w:r w:rsidR="0088396D">
          <w:rPr>
            <w:noProof/>
            <w:webHidden/>
          </w:rPr>
          <w:fldChar w:fldCharType="end"/>
        </w:r>
      </w:hyperlink>
    </w:p>
    <w:p w14:paraId="63CE457F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2" w:history="1">
        <w:r w:rsidR="0088396D" w:rsidRPr="00DC44EA">
          <w:rPr>
            <w:rStyle w:val="Hyperlink"/>
            <w:noProof/>
          </w:rPr>
          <w:t>6.0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System Requirements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_Toc118566822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8</w:t>
        </w:r>
        <w:r w:rsidR="0088396D">
          <w:rPr>
            <w:noProof/>
            <w:webHidden/>
          </w:rPr>
          <w:fldChar w:fldCharType="end"/>
        </w:r>
      </w:hyperlink>
    </w:p>
    <w:p w14:paraId="7B4D0C4C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3" w:history="1">
        <w:r w:rsidR="0088396D" w:rsidRPr="00DC44EA">
          <w:rPr>
            <w:rStyle w:val="Hyperlink"/>
            <w:rFonts w:ascii="Calibri" w:hAnsi="Calibri"/>
            <w:b/>
            <w:noProof/>
          </w:rPr>
          <w:t>6.1.1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Loan Plans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_Toc118566823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8</w:t>
        </w:r>
        <w:r w:rsidR="0088396D">
          <w:rPr>
            <w:noProof/>
            <w:webHidden/>
          </w:rPr>
          <w:fldChar w:fldCharType="end"/>
        </w:r>
      </w:hyperlink>
    </w:p>
    <w:p w14:paraId="55DDC6C7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4" w:history="1">
        <w:r w:rsidR="0088396D" w:rsidRPr="00DC44EA">
          <w:rPr>
            <w:rStyle w:val="Hyperlink"/>
            <w:rFonts w:ascii="Calibri" w:hAnsi="Calibri"/>
            <w:b/>
            <w:noProof/>
          </w:rPr>
          <w:t>6.1.2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Loan Applications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_Toc118566824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11</w:t>
        </w:r>
        <w:r w:rsidR="0088396D">
          <w:rPr>
            <w:noProof/>
            <w:webHidden/>
          </w:rPr>
          <w:fldChar w:fldCharType="end"/>
        </w:r>
      </w:hyperlink>
    </w:p>
    <w:p w14:paraId="381FB435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5" w:history="1">
        <w:r w:rsidR="0088396D" w:rsidRPr="00DC44EA">
          <w:rPr>
            <w:rStyle w:val="Hyperlink"/>
            <w:rFonts w:ascii="Calibri" w:hAnsi="Calibri"/>
            <w:b/>
            <w:noProof/>
          </w:rPr>
          <w:t>6.1.3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EMI Management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_Toc118566825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15</w:t>
        </w:r>
        <w:r w:rsidR="0088396D">
          <w:rPr>
            <w:noProof/>
            <w:webHidden/>
          </w:rPr>
          <w:fldChar w:fldCharType="end"/>
        </w:r>
      </w:hyperlink>
    </w:p>
    <w:p w14:paraId="33512F05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6" w:history="1">
        <w:r w:rsidR="0088396D" w:rsidRPr="00DC44EA">
          <w:rPr>
            <w:rStyle w:val="Hyperlink"/>
            <w:rFonts w:ascii="Calibri" w:hAnsi="Calibri"/>
            <w:b/>
            <w:noProof/>
          </w:rPr>
          <w:t>6.1.4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EMI Extensions Management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_Toc118566826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18</w:t>
        </w:r>
        <w:r w:rsidR="0088396D">
          <w:rPr>
            <w:noProof/>
            <w:webHidden/>
          </w:rPr>
          <w:fldChar w:fldCharType="end"/>
        </w:r>
      </w:hyperlink>
    </w:p>
    <w:p w14:paraId="4C859D85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7" w:history="1">
        <w:r w:rsidR="0088396D" w:rsidRPr="00DC44EA">
          <w:rPr>
            <w:rStyle w:val="Hyperlink"/>
            <w:noProof/>
          </w:rPr>
          <w:t>7.0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Deployment requirements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_Toc118566827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21</w:t>
        </w:r>
        <w:r w:rsidR="0088396D">
          <w:rPr>
            <w:noProof/>
            <w:webHidden/>
          </w:rPr>
          <w:fldChar w:fldCharType="end"/>
        </w:r>
      </w:hyperlink>
    </w:p>
    <w:p w14:paraId="3CF8D4D4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8" w:history="1">
        <w:r w:rsidR="0088396D" w:rsidRPr="00DC44EA">
          <w:rPr>
            <w:rStyle w:val="Hyperlink"/>
            <w:noProof/>
          </w:rPr>
          <w:t>8.0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Design Considerations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_Toc118566828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21</w:t>
        </w:r>
        <w:r w:rsidR="0088396D">
          <w:rPr>
            <w:noProof/>
            <w:webHidden/>
          </w:rPr>
          <w:fldChar w:fldCharType="end"/>
        </w:r>
      </w:hyperlink>
    </w:p>
    <w:p w14:paraId="310996DE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9" w:history="1">
        <w:r w:rsidR="0088396D" w:rsidRPr="00DC44EA">
          <w:rPr>
            <w:rStyle w:val="Hyperlink"/>
            <w:noProof/>
          </w:rPr>
          <w:t>9.0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Reference learning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_Toc118566829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23</w:t>
        </w:r>
        <w:r w:rsidR="0088396D">
          <w:rPr>
            <w:noProof/>
            <w:webHidden/>
          </w:rPr>
          <w:fldChar w:fldCharType="end"/>
        </w:r>
      </w:hyperlink>
    </w:p>
    <w:p w14:paraId="57ED91EC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30" w:history="1">
        <w:r w:rsidR="0088396D" w:rsidRPr="00DC44EA">
          <w:rPr>
            <w:rStyle w:val="Hyperlink"/>
            <w:noProof/>
          </w:rPr>
          <w:t>10.0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Project Templates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_Toc118566830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24</w:t>
        </w:r>
        <w:r w:rsidR="0088396D">
          <w:rPr>
            <w:noProof/>
            <w:webHidden/>
          </w:rPr>
          <w:fldChar w:fldCharType="end"/>
        </w:r>
      </w:hyperlink>
    </w:p>
    <w:p w14:paraId="5003EB51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31" w:history="1">
        <w:r w:rsidR="0088396D" w:rsidRPr="00DC44EA">
          <w:rPr>
            <w:rStyle w:val="Hyperlink"/>
            <w:noProof/>
          </w:rPr>
          <w:t>11.0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Change Log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_Toc118566831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24</w:t>
        </w:r>
        <w:r w:rsidR="0088396D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8566814"/>
      <w:r>
        <w:rPr>
          <w:rFonts w:ascii="Calibri" w:hAnsi="Calibri" w:cs="Calibri"/>
        </w:rPr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8566815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8566816"/>
      <w:r>
        <w:t>Purpose of this document</w:t>
      </w:r>
      <w:bookmarkEnd w:id="8"/>
      <w:bookmarkEnd w:id="9"/>
    </w:p>
    <w:p w14:paraId="68D60F6C" w14:textId="4E6E4F0B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D34701">
        <w:t>Loan Management System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8566817"/>
      <w:r>
        <w:t>Project Overview</w:t>
      </w:r>
      <w:bookmarkEnd w:id="10"/>
      <w:bookmarkEnd w:id="12"/>
    </w:p>
    <w:p w14:paraId="020A48B8" w14:textId="35FA75C9" w:rsidR="00BB7418" w:rsidRDefault="00336612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 xml:space="preserve">XYZ bank has started a loan division in the banks. They need an application to manage the entire loan process for their bank. The application will be used by the bank and </w:t>
      </w:r>
      <w:proofErr w:type="spellStart"/>
      <w:proofErr w:type="gramStart"/>
      <w:r>
        <w:rPr>
          <w:rFonts w:ascii="Segoe UI" w:hAnsi="Segoe UI" w:cs="Segoe UI"/>
          <w:color w:val="000000"/>
        </w:rPr>
        <w:t>it’s</w:t>
      </w:r>
      <w:proofErr w:type="spellEnd"/>
      <w:proofErr w:type="gramEnd"/>
      <w:r>
        <w:rPr>
          <w:rFonts w:ascii="Segoe UI" w:hAnsi="Segoe UI" w:cs="Segoe UI"/>
          <w:color w:val="000000"/>
        </w:rPr>
        <w:t xml:space="preserve"> customers related to various loan related activities like viewing loan plan, applying for loans, paying EMI and managing any disputes related to loans</w:t>
      </w:r>
      <w:r w:rsidR="00F60F93">
        <w:rPr>
          <w:rFonts w:ascii="Segoe UI" w:hAnsi="Segoe UI" w:cs="Segoe UI"/>
          <w:color w:val="000000"/>
        </w:rPr>
        <w:t>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8566818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230E842F" w:rsidR="009C5359" w:rsidRDefault="000B1ADE" w:rsidP="000B1AD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Loan</w:t>
            </w:r>
            <w:r w:rsidR="00834E3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Plans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54DEB9EA" w14:textId="4B233A0F" w:rsidR="00B32812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Using the loan plans module bank manager and customers can perform the following operations</w:t>
            </w:r>
          </w:p>
          <w:p w14:paraId="21773375" w14:textId="77777777" w:rsidR="004F3CD1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Bank manager will be able to create a new loan plan in the system</w:t>
            </w:r>
          </w:p>
          <w:p w14:paraId="4B440E45" w14:textId="2E63EE3A" w:rsidR="004F3CD1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The customers and bank managers can view the existing loan plans present in the system</w:t>
            </w:r>
          </w:p>
          <w:p w14:paraId="2C2A69D3" w14:textId="595DE392" w:rsidR="007F5D16" w:rsidRDefault="004F3CD1" w:rsidP="004F3CD1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Bank manager can update the existing loan plans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69548032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007F184C" w:rsidR="009C5359" w:rsidRPr="00304D07" w:rsidRDefault="000B1ADE" w:rsidP="000B1AD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Loan</w:t>
            </w:r>
            <w:r w:rsidR="007F5D16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applications</w:t>
            </w:r>
            <w:r w:rsidR="007F5D16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307E13AC" w14:textId="76491B52" w:rsidR="00682AFE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This module will provide the following functionalities to the application users</w:t>
            </w:r>
          </w:p>
          <w:p w14:paraId="6DAA1BB0" w14:textId="77777777" w:rsidR="004F3CD1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Customers can submit a loan application</w:t>
            </w:r>
          </w:p>
          <w:p w14:paraId="25B10EBE" w14:textId="21E1F242" w:rsidR="004F3CD1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A bank manager will be able to view the loan applications</w:t>
            </w:r>
          </w:p>
          <w:p w14:paraId="2D747959" w14:textId="7F79AB48" w:rsidR="007F5D16" w:rsidRPr="00453E75" w:rsidRDefault="004F3CD1" w:rsidP="004F3CD1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A bank manager can approve or reject a loan application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495D1C4E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744" w:type="dxa"/>
          </w:tcPr>
          <w:p w14:paraId="3F552CD2" w14:textId="21EBE314" w:rsidR="009C5359" w:rsidRDefault="000B1ADE" w:rsidP="00D30FE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EMI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4EB16208" w14:textId="76B58071" w:rsidR="00DF770A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This module will allow the features to the users</w:t>
            </w:r>
          </w:p>
          <w:p w14:paraId="2C0D7327" w14:textId="04534619" w:rsidR="004F3CD1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bank manager can create an EMI plan</w:t>
            </w:r>
          </w:p>
          <w:p w14:paraId="09B4E44F" w14:textId="77777777" w:rsidR="004F3CD1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Customers can view their EMI plans</w:t>
            </w:r>
          </w:p>
          <w:p w14:paraId="41A5570B" w14:textId="5E523CAE" w:rsidR="00D30FEE" w:rsidRPr="004F3CD1" w:rsidRDefault="004F3CD1" w:rsidP="004F3CD1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A customer can also pay their EMIs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44EA009B" w:rsidR="009C5359" w:rsidRDefault="00A44F69" w:rsidP="008D5A9E">
            <w:pPr>
              <w:pStyle w:val="Bodytext"/>
              <w:ind w:left="0"/>
            </w:pPr>
            <w:r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04C2CF4D" w:rsidR="009C5359" w:rsidRPr="007356DD" w:rsidRDefault="00C11619" w:rsidP="00C1001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EMI extensions</w:t>
            </w:r>
            <w:r w:rsidR="000B1AD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102F54">
              <w:t>module</w:t>
            </w:r>
          </w:p>
        </w:tc>
        <w:tc>
          <w:tcPr>
            <w:tcW w:w="5379" w:type="dxa"/>
          </w:tcPr>
          <w:p w14:paraId="20571EC3" w14:textId="2E029C21" w:rsidR="007356DD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This module supports the following operations in the system</w:t>
            </w:r>
          </w:p>
          <w:p w14:paraId="37E20A81" w14:textId="05C45447" w:rsidR="00205DAF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customers can request for extension of EMI payments</w:t>
            </w:r>
          </w:p>
          <w:p w14:paraId="57E1E083" w14:textId="037E988B" w:rsidR="004F3CD1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branch manager can view all the pending requests for the extensions</w:t>
            </w:r>
          </w:p>
          <w:p w14:paraId="31AEF0AC" w14:textId="665ACFA4" w:rsidR="00205DAF" w:rsidRPr="004F3CD1" w:rsidRDefault="004F3CD1" w:rsidP="004F3CD1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branch manager can either approve or reject the request by providing the sufficient remarks</w:t>
            </w:r>
          </w:p>
        </w:tc>
      </w:tr>
    </w:tbl>
    <w:p w14:paraId="65A4490E" w14:textId="0ABD1F84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714E59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8566819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2A15C0C1" w:rsidR="00DD1F25" w:rsidRDefault="00254776" w:rsidP="00BB4F5D">
      <w:pPr>
        <w:pStyle w:val="Bodytext"/>
        <w:keepNext/>
        <w:ind w:left="720"/>
      </w:pPr>
      <w:r>
        <w:rPr>
          <w:noProof/>
          <w:lang w:val="en-IN" w:eastAsia="en-IN"/>
        </w:rPr>
        <w:drawing>
          <wp:inline distT="0" distB="0" distL="0" distR="0" wp14:anchorId="1F907AF1" wp14:editId="555B2BA8">
            <wp:extent cx="5314950" cy="593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8566820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4A8EE01E" w:rsidR="00DD1F25" w:rsidRDefault="00093595" w:rsidP="00480F04">
      <w:pPr>
        <w:pStyle w:val="Bodytext"/>
        <w:keepNext/>
        <w:ind w:left="720" w:right="1109"/>
      </w:pPr>
      <w:r>
        <w:rPr>
          <w:noProof/>
          <w:lang w:val="en-IN" w:eastAsia="en-IN"/>
        </w:rPr>
        <w:drawing>
          <wp:inline distT="0" distB="0" distL="0" distR="0" wp14:anchorId="6638C46D" wp14:editId="2F509F47">
            <wp:extent cx="4008618" cy="27499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5854" cy="27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8566821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0DB663C" w:rsidR="00A13C45" w:rsidRDefault="00A9681E" w:rsidP="00395FDC">
      <w:pPr>
        <w:pStyle w:val="ListParagraph"/>
        <w:numPr>
          <w:ilvl w:val="0"/>
          <w:numId w:val="19"/>
        </w:numPr>
      </w:pPr>
      <w:r>
        <w:t xml:space="preserve">Each phase will have </w:t>
      </w:r>
      <w:r w:rsidR="00907B9A">
        <w:t>4</w:t>
      </w:r>
      <w:r w:rsidR="00A13C45" w:rsidRPr="00A13C45">
        <w:t xml:space="preserve">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3066E97C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In phase-2 the output will be a functional application with micro-service and the </w:t>
      </w:r>
      <w:r w:rsidR="0060629F">
        <w:t>Front end</w:t>
      </w:r>
      <w:r w:rsidRPr="00A13C45">
        <w:t>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64357F2D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8566822"/>
      <w:r w:rsidRPr="006474DF">
        <w:lastRenderedPageBreak/>
        <w:t>System Requirements</w:t>
      </w:r>
      <w:bookmarkEnd w:id="18"/>
      <w:bookmarkEnd w:id="19"/>
    </w:p>
    <w:p w14:paraId="6BFB2937" w14:textId="589222D7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8566823"/>
      <w:r>
        <w:rPr>
          <w:rFonts w:ascii="Calibri" w:hAnsi="Calibri"/>
          <w:b/>
        </w:rPr>
        <w:t xml:space="preserve">Module – </w:t>
      </w:r>
      <w:r w:rsidR="00933BBF">
        <w:rPr>
          <w:rFonts w:ascii="Calibri" w:hAnsi="Calibri"/>
          <w:b/>
        </w:rPr>
        <w:t>Loan Plans</w:t>
      </w:r>
      <w:bookmarkEnd w:id="20"/>
    </w:p>
    <w:p w14:paraId="703E55D8" w14:textId="67EE62E5" w:rsidR="007C07A9" w:rsidRDefault="00AE2372" w:rsidP="000C7FB6">
      <w:r w:rsidRPr="00AE2372">
        <w:t>Using the loan plans module bank manager and customers can perform the following operations</w:t>
      </w:r>
      <w:r w:rsidR="007C07A9">
        <w:t>.</w:t>
      </w:r>
    </w:p>
    <w:p w14:paraId="28447761" w14:textId="77777777" w:rsidR="0054352D" w:rsidRDefault="0054352D" w:rsidP="0054352D">
      <w:pPr>
        <w:pStyle w:val="ListParagraph"/>
        <w:numPr>
          <w:ilvl w:val="0"/>
          <w:numId w:val="50"/>
        </w:numPr>
      </w:pPr>
      <w:r w:rsidRPr="0054352D">
        <w:t>Bank manager will be able to create a new loan plan in the system</w:t>
      </w:r>
    </w:p>
    <w:p w14:paraId="0DA97BC0" w14:textId="77777777" w:rsidR="0054352D" w:rsidRDefault="0054352D" w:rsidP="0054352D">
      <w:pPr>
        <w:pStyle w:val="ListParagraph"/>
        <w:numPr>
          <w:ilvl w:val="0"/>
          <w:numId w:val="50"/>
        </w:numPr>
      </w:pPr>
      <w:r w:rsidRPr="0054352D">
        <w:t>The customers and bank managers can view the existing loan plans present in the system</w:t>
      </w:r>
    </w:p>
    <w:p w14:paraId="71769B72" w14:textId="601302E5" w:rsidR="00B4246B" w:rsidRDefault="0054352D" w:rsidP="0054352D">
      <w:pPr>
        <w:pStyle w:val="ListParagraph"/>
        <w:numPr>
          <w:ilvl w:val="0"/>
          <w:numId w:val="50"/>
        </w:numPr>
      </w:pPr>
      <w:r w:rsidRPr="0054352D">
        <w:t>Bank manager can update the existing loan plans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58D107B9" w:rsidR="002D5F62" w:rsidRDefault="009022B6" w:rsidP="00877400">
      <w:pPr>
        <w:keepNext/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662221A4" wp14:editId="6D228F38">
            <wp:extent cx="3885350" cy="1826625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787" cy="18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319D79AD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54352D">
        <w:rPr>
          <w:sz w:val="16"/>
        </w:rPr>
        <w:t>Loan Plans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5BBDBE04" w14:textId="265EFB11" w:rsidR="00FB2570" w:rsidRDefault="009022B6" w:rsidP="00375B9C">
      <w:pPr>
        <w:pStyle w:val="ListParagraph"/>
        <w:numPr>
          <w:ilvl w:val="1"/>
          <w:numId w:val="20"/>
        </w:numPr>
      </w:pPr>
      <w:proofErr w:type="spellStart"/>
      <w:r>
        <w:t>TotalPayable</w:t>
      </w:r>
      <w:proofErr w:type="spellEnd"/>
      <w:r>
        <w:t xml:space="preserve"> amount should be calculated based on Principle amount and </w:t>
      </w:r>
      <w:r w:rsidR="00375B9C" w:rsidRPr="00375B9C">
        <w:t xml:space="preserve">interest </w:t>
      </w:r>
      <w:r>
        <w:t>amount</w:t>
      </w:r>
    </w:p>
    <w:p w14:paraId="58E1681F" w14:textId="56B24214" w:rsidR="009022B6" w:rsidRDefault="009022B6" w:rsidP="00395FDC">
      <w:pPr>
        <w:pStyle w:val="ListParagraph"/>
        <w:numPr>
          <w:ilvl w:val="1"/>
          <w:numId w:val="20"/>
        </w:numPr>
      </w:pPr>
      <w:r>
        <w:t>Plan validity must be a future date</w:t>
      </w:r>
    </w:p>
    <w:p w14:paraId="7FED891E" w14:textId="0F9DCE9D" w:rsidR="009022B6" w:rsidRDefault="009022B6" w:rsidP="00395FDC">
      <w:pPr>
        <w:pStyle w:val="ListParagraph"/>
        <w:numPr>
          <w:ilvl w:val="1"/>
          <w:numId w:val="20"/>
        </w:numPr>
      </w:pPr>
      <w:r>
        <w:t>Plan added on should be taken by default as date of insert operation</w:t>
      </w:r>
    </w:p>
    <w:p w14:paraId="340C0C3E" w14:textId="4D3E6AA2" w:rsidR="009022B6" w:rsidRDefault="009022B6" w:rsidP="00395FDC">
      <w:pPr>
        <w:pStyle w:val="ListParagraph"/>
        <w:numPr>
          <w:ilvl w:val="1"/>
          <w:numId w:val="20"/>
        </w:numPr>
      </w:pPr>
      <w:r>
        <w:t>Tenures should accept a maximum of 3 digits only</w:t>
      </w:r>
    </w:p>
    <w:p w14:paraId="5615018A" w14:textId="058C5BB5" w:rsidR="0000613E" w:rsidRPr="0038093F" w:rsidRDefault="0000613E" w:rsidP="0000613E">
      <w:r w:rsidRPr="0000613E">
        <w:rPr>
          <w:b/>
          <w:u w:val="single"/>
        </w:rPr>
        <w:t>Note</w:t>
      </w:r>
      <w:r>
        <w:t xml:space="preserve">: </w:t>
      </w:r>
      <w:r w:rsidR="005B5A54">
        <w:t xml:space="preserve">Seed the data into the </w:t>
      </w:r>
      <w:proofErr w:type="spellStart"/>
      <w:r w:rsidR="009022B6">
        <w:t>BaseInterestRates</w:t>
      </w:r>
      <w:proofErr w:type="spellEnd"/>
      <w:r w:rsidR="005B5A54">
        <w:t xml:space="preserve"> table with </w:t>
      </w:r>
      <w:r w:rsidR="009022B6">
        <w:t xml:space="preserve">interest rates for Home, Personal, </w:t>
      </w:r>
      <w:r w:rsidR="00B65FA4">
        <w:t>Medical</w:t>
      </w:r>
      <w:r w:rsidR="00284B6E">
        <w:t xml:space="preserve">, Vehicle </w:t>
      </w:r>
      <w:r w:rsidR="009022B6">
        <w:t xml:space="preserve">as 8.5, 10, 7.5, </w:t>
      </w:r>
      <w:r w:rsidR="00284B6E">
        <w:t xml:space="preserve">8.0 </w:t>
      </w:r>
      <w:r w:rsidR="009022B6">
        <w:t>respectively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1979B93A" w14:textId="6C3DA990" w:rsidR="00986316" w:rsidRDefault="00C40A73" w:rsidP="00573EE1">
      <w:pPr>
        <w:pStyle w:val="ListParagraph"/>
        <w:numPr>
          <w:ilvl w:val="1"/>
          <w:numId w:val="21"/>
        </w:numPr>
      </w:pPr>
      <w:r>
        <w:t>Return list of interest rates</w:t>
      </w:r>
    </w:p>
    <w:p w14:paraId="6DC3B245" w14:textId="44264BC1" w:rsidR="00986316" w:rsidRDefault="00C40A73" w:rsidP="00573EE1">
      <w:pPr>
        <w:pStyle w:val="ListParagraph"/>
        <w:numPr>
          <w:ilvl w:val="1"/>
          <w:numId w:val="21"/>
        </w:numPr>
      </w:pPr>
      <w:r>
        <w:t>Insert a new loan plan</w:t>
      </w:r>
    </w:p>
    <w:p w14:paraId="5EFCF7B7" w14:textId="1189EF55" w:rsidR="00986316" w:rsidRDefault="00C40A73" w:rsidP="00573EE1">
      <w:pPr>
        <w:pStyle w:val="ListParagraph"/>
        <w:numPr>
          <w:ilvl w:val="1"/>
          <w:numId w:val="21"/>
        </w:numPr>
      </w:pPr>
      <w:r>
        <w:t>Return list of loan plans</w:t>
      </w:r>
    </w:p>
    <w:p w14:paraId="2B92E284" w14:textId="22F56B49" w:rsidR="00986316" w:rsidRDefault="00C40A73" w:rsidP="00573EE1">
      <w:pPr>
        <w:pStyle w:val="ListParagraph"/>
        <w:numPr>
          <w:ilvl w:val="1"/>
          <w:numId w:val="21"/>
        </w:numPr>
      </w:pPr>
      <w:r>
        <w:t>Update a loan plan</w:t>
      </w:r>
    </w:p>
    <w:p w14:paraId="5D91EA39" w14:textId="23F344C6" w:rsidR="00986316" w:rsidRDefault="00C40A73" w:rsidP="00573EE1">
      <w:pPr>
        <w:pStyle w:val="ListParagraph"/>
        <w:numPr>
          <w:ilvl w:val="1"/>
          <w:numId w:val="21"/>
        </w:numPr>
      </w:pPr>
      <w:r>
        <w:t>Return a loan plan by ID</w:t>
      </w:r>
    </w:p>
    <w:p w14:paraId="281E62FA" w14:textId="77777777" w:rsidR="00986316" w:rsidRDefault="00986316" w:rsidP="00986316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lastRenderedPageBreak/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2D27EF1F" w14:textId="6CB0AE2F" w:rsidR="002C0D44" w:rsidRDefault="00617C23" w:rsidP="00375B9C">
      <w:pPr>
        <w:pStyle w:val="ListParagraph"/>
        <w:numPr>
          <w:ilvl w:val="1"/>
          <w:numId w:val="22"/>
        </w:numPr>
      </w:pPr>
      <w:r>
        <w:t xml:space="preserve">Fetch the list of </w:t>
      </w:r>
      <w:r w:rsidR="00375B9C" w:rsidRPr="00375B9C">
        <w:t xml:space="preserve">interest </w:t>
      </w:r>
      <w:r>
        <w:t>rates</w:t>
      </w:r>
    </w:p>
    <w:p w14:paraId="6A52A0A5" w14:textId="35761FB8" w:rsidR="00B80B02" w:rsidRDefault="00617C23" w:rsidP="002C0D44">
      <w:pPr>
        <w:pStyle w:val="ListParagraph"/>
        <w:numPr>
          <w:ilvl w:val="1"/>
          <w:numId w:val="22"/>
        </w:numPr>
      </w:pPr>
      <w:r>
        <w:t>Fetch the list of loan plans</w:t>
      </w:r>
    </w:p>
    <w:p w14:paraId="680FE0E7" w14:textId="770667C4" w:rsidR="00B80B02" w:rsidRDefault="00617C23" w:rsidP="002C0D44">
      <w:pPr>
        <w:pStyle w:val="ListParagraph"/>
        <w:numPr>
          <w:ilvl w:val="1"/>
          <w:numId w:val="22"/>
        </w:numPr>
      </w:pPr>
      <w:r>
        <w:t>Fetch a loan plan by ID</w:t>
      </w:r>
    </w:p>
    <w:p w14:paraId="15E8A822" w14:textId="389447FE" w:rsidR="00B80B02" w:rsidRDefault="00617C23" w:rsidP="002C0D44">
      <w:pPr>
        <w:pStyle w:val="ListParagraph"/>
        <w:numPr>
          <w:ilvl w:val="1"/>
          <w:numId w:val="22"/>
        </w:numPr>
      </w:pPr>
      <w:r>
        <w:t>Add a new loan plan</w:t>
      </w:r>
    </w:p>
    <w:p w14:paraId="63B5C67B" w14:textId="44EFDA92" w:rsidR="00B80B02" w:rsidRDefault="00617C23" w:rsidP="002C0D44">
      <w:pPr>
        <w:pStyle w:val="ListParagraph"/>
        <w:numPr>
          <w:ilvl w:val="1"/>
          <w:numId w:val="22"/>
        </w:numPr>
      </w:pPr>
      <w:r>
        <w:t>Update a loan plan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27FF20CC" w14:textId="76B2F705" w:rsidR="00C93A58" w:rsidRDefault="00375B9C" w:rsidP="00375B9C">
      <w:pPr>
        <w:pStyle w:val="ListParagraph"/>
        <w:numPr>
          <w:ilvl w:val="1"/>
          <w:numId w:val="22"/>
        </w:numPr>
      </w:pPr>
      <w:r>
        <w:t xml:space="preserve">Implement the rule to calculate </w:t>
      </w:r>
      <w:r w:rsidRPr="00375B9C">
        <w:t>interest</w:t>
      </w:r>
      <w:r w:rsidR="00363A6B">
        <w:t xml:space="preserve"> amount as below</w:t>
      </w:r>
    </w:p>
    <w:tbl>
      <w:tblPr>
        <w:tblStyle w:val="TableGrid"/>
        <w:tblW w:w="7033" w:type="dxa"/>
        <w:tblInd w:w="1440" w:type="dxa"/>
        <w:tblLook w:val="04A0" w:firstRow="1" w:lastRow="0" w:firstColumn="1" w:lastColumn="0" w:noHBand="0" w:noVBand="1"/>
      </w:tblPr>
      <w:tblGrid>
        <w:gridCol w:w="990"/>
        <w:gridCol w:w="1856"/>
        <w:gridCol w:w="1255"/>
        <w:gridCol w:w="2932"/>
      </w:tblGrid>
      <w:tr w:rsidR="00B65FA4" w14:paraId="36579B29" w14:textId="77777777" w:rsidTr="000559F1">
        <w:tc>
          <w:tcPr>
            <w:tcW w:w="990" w:type="dxa"/>
          </w:tcPr>
          <w:p w14:paraId="11D5EE98" w14:textId="59E84FFB" w:rsidR="00B65FA4" w:rsidRDefault="00B65FA4" w:rsidP="007E0EDF">
            <w:pPr>
              <w:pStyle w:val="ListParagraph"/>
              <w:spacing w:after="0"/>
              <w:ind w:left="0"/>
            </w:pPr>
            <w:r>
              <w:t>Type</w:t>
            </w:r>
          </w:p>
        </w:tc>
        <w:tc>
          <w:tcPr>
            <w:tcW w:w="1856" w:type="dxa"/>
          </w:tcPr>
          <w:p w14:paraId="572F024E" w14:textId="40513317" w:rsidR="00B65FA4" w:rsidRDefault="00B65FA4" w:rsidP="007E0EDF">
            <w:pPr>
              <w:pStyle w:val="ListParagraph"/>
              <w:spacing w:after="0"/>
              <w:ind w:left="0"/>
            </w:pPr>
            <w:r>
              <w:t>Principle Amount</w:t>
            </w:r>
          </w:p>
        </w:tc>
        <w:tc>
          <w:tcPr>
            <w:tcW w:w="1255" w:type="dxa"/>
          </w:tcPr>
          <w:p w14:paraId="417846F3" w14:textId="0621CA35" w:rsidR="00B65FA4" w:rsidRDefault="00B65FA4" w:rsidP="007E0EDF">
            <w:pPr>
              <w:pStyle w:val="ListParagraph"/>
              <w:spacing w:after="0"/>
              <w:ind w:left="0"/>
            </w:pPr>
            <w:r>
              <w:t>Tenure</w:t>
            </w:r>
          </w:p>
        </w:tc>
        <w:tc>
          <w:tcPr>
            <w:tcW w:w="2932" w:type="dxa"/>
          </w:tcPr>
          <w:p w14:paraId="3E469F3C" w14:textId="5957065B" w:rsidR="00B65FA4" w:rsidRDefault="00B65FA4" w:rsidP="007E0EDF">
            <w:pPr>
              <w:pStyle w:val="ListParagraph"/>
              <w:spacing w:after="0"/>
              <w:ind w:left="0"/>
            </w:pPr>
            <w:r>
              <w:t>Interest rate</w:t>
            </w:r>
          </w:p>
        </w:tc>
      </w:tr>
      <w:tr w:rsidR="000559F1" w14:paraId="3F99A79C" w14:textId="77777777" w:rsidTr="000559F1">
        <w:tc>
          <w:tcPr>
            <w:tcW w:w="990" w:type="dxa"/>
          </w:tcPr>
          <w:p w14:paraId="1FF93599" w14:textId="04BFD182" w:rsidR="00B65FA4" w:rsidRDefault="00B65FA4" w:rsidP="007E0EDF">
            <w:pPr>
              <w:pStyle w:val="ListParagraph"/>
              <w:spacing w:after="0"/>
              <w:ind w:left="0"/>
            </w:pPr>
            <w:r>
              <w:t>All</w:t>
            </w:r>
          </w:p>
        </w:tc>
        <w:tc>
          <w:tcPr>
            <w:tcW w:w="1856" w:type="dxa"/>
          </w:tcPr>
          <w:p w14:paraId="3689DFBC" w14:textId="4DD526CB" w:rsidR="00B65FA4" w:rsidRDefault="00B65FA4" w:rsidP="007E0EDF">
            <w:pPr>
              <w:pStyle w:val="ListParagraph"/>
              <w:spacing w:after="0"/>
              <w:ind w:left="0"/>
            </w:pPr>
            <w:r>
              <w:t>5 Lakhs</w:t>
            </w:r>
          </w:p>
        </w:tc>
        <w:tc>
          <w:tcPr>
            <w:tcW w:w="1255" w:type="dxa"/>
          </w:tcPr>
          <w:p w14:paraId="62590F21" w14:textId="053E06ED" w:rsidR="00B65FA4" w:rsidRDefault="00B65FA4" w:rsidP="007E0EDF">
            <w:pPr>
              <w:pStyle w:val="ListParagraph"/>
              <w:spacing w:after="0"/>
              <w:ind w:left="0"/>
            </w:pPr>
            <w:r>
              <w:t>5 years</w:t>
            </w:r>
          </w:p>
        </w:tc>
        <w:tc>
          <w:tcPr>
            <w:tcW w:w="2932" w:type="dxa"/>
          </w:tcPr>
          <w:p w14:paraId="0DA64B0B" w14:textId="379C6905" w:rsidR="00B65FA4" w:rsidRDefault="00B65FA4" w:rsidP="007E0EDF">
            <w:pPr>
              <w:pStyle w:val="ListParagraph"/>
              <w:spacing w:after="0"/>
              <w:ind w:left="0"/>
            </w:pPr>
            <w:r>
              <w:t>Base rate</w:t>
            </w:r>
          </w:p>
        </w:tc>
      </w:tr>
      <w:tr w:rsidR="00B65FA4" w14:paraId="7AA77922" w14:textId="77777777" w:rsidTr="000559F1">
        <w:tc>
          <w:tcPr>
            <w:tcW w:w="990" w:type="dxa"/>
          </w:tcPr>
          <w:p w14:paraId="130DB789" w14:textId="05DEFBBA" w:rsidR="00B65FA4" w:rsidRDefault="00B65FA4" w:rsidP="007E0EDF">
            <w:pPr>
              <w:pStyle w:val="ListParagraph"/>
              <w:spacing w:after="0"/>
              <w:ind w:left="0"/>
            </w:pPr>
            <w:r>
              <w:t>Personal</w:t>
            </w:r>
          </w:p>
        </w:tc>
        <w:tc>
          <w:tcPr>
            <w:tcW w:w="1856" w:type="dxa"/>
          </w:tcPr>
          <w:p w14:paraId="1046BE7E" w14:textId="5C8BE6B6" w:rsidR="00B65FA4" w:rsidRDefault="00B65FA4" w:rsidP="007E0EDF">
            <w:pPr>
              <w:pStyle w:val="ListParagraph"/>
              <w:spacing w:after="0"/>
              <w:ind w:left="0"/>
            </w:pPr>
            <w:r>
              <w:t>5-20 lakhs</w:t>
            </w:r>
          </w:p>
        </w:tc>
        <w:tc>
          <w:tcPr>
            <w:tcW w:w="1255" w:type="dxa"/>
          </w:tcPr>
          <w:p w14:paraId="05069256" w14:textId="03C5DED9" w:rsidR="00B65FA4" w:rsidRDefault="00B65FA4" w:rsidP="007E0EDF">
            <w:pPr>
              <w:pStyle w:val="ListParagraph"/>
              <w:spacing w:after="0"/>
              <w:ind w:left="0"/>
            </w:pPr>
            <w:r>
              <w:t>5-20 years</w:t>
            </w:r>
          </w:p>
        </w:tc>
        <w:tc>
          <w:tcPr>
            <w:tcW w:w="2932" w:type="dxa"/>
          </w:tcPr>
          <w:p w14:paraId="6828A74F" w14:textId="677D4901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+ 0.2% for each year</w:t>
            </w:r>
          </w:p>
        </w:tc>
      </w:tr>
      <w:tr w:rsidR="00B65FA4" w14:paraId="116E9F2F" w14:textId="77777777" w:rsidTr="000559F1">
        <w:tc>
          <w:tcPr>
            <w:tcW w:w="990" w:type="dxa"/>
          </w:tcPr>
          <w:p w14:paraId="6672FB23" w14:textId="7E1EBBD1" w:rsidR="00B65FA4" w:rsidRDefault="00B65FA4" w:rsidP="007E0EDF">
            <w:pPr>
              <w:pStyle w:val="ListParagraph"/>
              <w:spacing w:after="0"/>
              <w:ind w:left="0"/>
            </w:pPr>
            <w:r>
              <w:t>Home</w:t>
            </w:r>
          </w:p>
        </w:tc>
        <w:tc>
          <w:tcPr>
            <w:tcW w:w="1856" w:type="dxa"/>
          </w:tcPr>
          <w:p w14:paraId="64195291" w14:textId="7C1829BF" w:rsidR="00B65FA4" w:rsidRDefault="00B65FA4" w:rsidP="007E0EDF">
            <w:pPr>
              <w:pStyle w:val="ListParagraph"/>
              <w:spacing w:after="0"/>
              <w:ind w:left="0"/>
            </w:pPr>
            <w:r>
              <w:t>5-1 crore</w:t>
            </w:r>
          </w:p>
        </w:tc>
        <w:tc>
          <w:tcPr>
            <w:tcW w:w="1255" w:type="dxa"/>
          </w:tcPr>
          <w:p w14:paraId="3A81713F" w14:textId="025E1952" w:rsidR="00B65FA4" w:rsidRDefault="00B65FA4" w:rsidP="007E0EDF">
            <w:pPr>
              <w:pStyle w:val="ListParagraph"/>
              <w:spacing w:after="0"/>
              <w:ind w:left="0"/>
            </w:pPr>
            <w:r>
              <w:t>5-30 years</w:t>
            </w:r>
          </w:p>
        </w:tc>
        <w:tc>
          <w:tcPr>
            <w:tcW w:w="2932" w:type="dxa"/>
          </w:tcPr>
          <w:p w14:paraId="12E25F4C" w14:textId="6EFE1E8D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+ 0.3% for each year</w:t>
            </w:r>
          </w:p>
        </w:tc>
      </w:tr>
      <w:tr w:rsidR="00B65FA4" w14:paraId="229CAA2A" w14:textId="77777777" w:rsidTr="000559F1">
        <w:tc>
          <w:tcPr>
            <w:tcW w:w="990" w:type="dxa"/>
          </w:tcPr>
          <w:p w14:paraId="3B882911" w14:textId="6F38D377" w:rsidR="00B65FA4" w:rsidRDefault="00B65FA4" w:rsidP="007E0EDF">
            <w:pPr>
              <w:pStyle w:val="ListParagraph"/>
              <w:spacing w:after="0"/>
              <w:ind w:left="0"/>
            </w:pPr>
            <w:r>
              <w:t>Vehicle</w:t>
            </w:r>
          </w:p>
        </w:tc>
        <w:tc>
          <w:tcPr>
            <w:tcW w:w="1856" w:type="dxa"/>
          </w:tcPr>
          <w:p w14:paraId="719C47DD" w14:textId="72155DA2" w:rsidR="00B65FA4" w:rsidRDefault="00B65FA4" w:rsidP="007E0EDF">
            <w:pPr>
              <w:pStyle w:val="ListParagraph"/>
              <w:spacing w:after="0"/>
              <w:ind w:left="0"/>
            </w:pPr>
            <w:r>
              <w:t>5-30 lakhs</w:t>
            </w:r>
          </w:p>
        </w:tc>
        <w:tc>
          <w:tcPr>
            <w:tcW w:w="1255" w:type="dxa"/>
          </w:tcPr>
          <w:p w14:paraId="137DEF8F" w14:textId="38B61526" w:rsidR="00B65FA4" w:rsidRDefault="00B65FA4" w:rsidP="007E0EDF">
            <w:pPr>
              <w:pStyle w:val="ListParagraph"/>
              <w:spacing w:after="0"/>
              <w:ind w:left="0"/>
            </w:pPr>
            <w:r>
              <w:t>5-15 years</w:t>
            </w:r>
          </w:p>
        </w:tc>
        <w:tc>
          <w:tcPr>
            <w:tcW w:w="2932" w:type="dxa"/>
          </w:tcPr>
          <w:p w14:paraId="615C079B" w14:textId="3C56320A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+ 0.25% for each year</w:t>
            </w:r>
          </w:p>
        </w:tc>
      </w:tr>
      <w:tr w:rsidR="00B65FA4" w14:paraId="085C9B7A" w14:textId="77777777" w:rsidTr="000559F1">
        <w:tc>
          <w:tcPr>
            <w:tcW w:w="990" w:type="dxa"/>
          </w:tcPr>
          <w:p w14:paraId="1BD54706" w14:textId="2306BA11" w:rsidR="00B65FA4" w:rsidRDefault="00B65FA4" w:rsidP="007E0EDF">
            <w:pPr>
              <w:pStyle w:val="ListParagraph"/>
              <w:spacing w:after="0"/>
              <w:ind w:left="0"/>
            </w:pPr>
            <w:r>
              <w:t>Medical</w:t>
            </w:r>
          </w:p>
        </w:tc>
        <w:tc>
          <w:tcPr>
            <w:tcW w:w="1856" w:type="dxa"/>
          </w:tcPr>
          <w:p w14:paraId="60127F7A" w14:textId="4A916435" w:rsidR="00B65FA4" w:rsidRDefault="00566253" w:rsidP="007E0EDF">
            <w:pPr>
              <w:pStyle w:val="ListParagraph"/>
              <w:spacing w:after="0"/>
              <w:ind w:left="0"/>
            </w:pPr>
            <w:r>
              <w:t>5-30 lakhs</w:t>
            </w:r>
          </w:p>
        </w:tc>
        <w:tc>
          <w:tcPr>
            <w:tcW w:w="1255" w:type="dxa"/>
          </w:tcPr>
          <w:p w14:paraId="40B16468" w14:textId="46BE2AC8" w:rsidR="00B65FA4" w:rsidRDefault="00566253" w:rsidP="007E0EDF">
            <w:pPr>
              <w:pStyle w:val="ListParagraph"/>
              <w:spacing w:after="0"/>
              <w:ind w:left="0"/>
            </w:pPr>
            <w:r>
              <w:t>5-10 years</w:t>
            </w:r>
          </w:p>
        </w:tc>
        <w:tc>
          <w:tcPr>
            <w:tcW w:w="2932" w:type="dxa"/>
          </w:tcPr>
          <w:p w14:paraId="7065B1A3" w14:textId="087C1938" w:rsidR="00B65FA4" w:rsidRDefault="00566253" w:rsidP="007E0EDF">
            <w:pPr>
              <w:pStyle w:val="ListParagraph"/>
              <w:spacing w:after="0"/>
              <w:ind w:left="0"/>
            </w:pPr>
            <w:r>
              <w:t>Base rate + 0.25% for each year</w:t>
            </w:r>
          </w:p>
        </w:tc>
      </w:tr>
    </w:tbl>
    <w:p w14:paraId="59A3175F" w14:textId="77777777" w:rsidR="00363A6B" w:rsidRDefault="00363A6B" w:rsidP="00363A6B">
      <w:pPr>
        <w:pStyle w:val="ListParagraph"/>
        <w:ind w:left="1440"/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7156C493" w14:textId="77777777" w:rsidR="00123AF4" w:rsidRDefault="00123AF4" w:rsidP="00123AF4">
      <w:pPr>
        <w:pStyle w:val="ListParagraph"/>
      </w:pP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3721660B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714E59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54352D">
        <w:rPr>
          <w:sz w:val="16"/>
        </w:rPr>
        <w:t>Loan Plans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0ABA585D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interestrates</w:t>
            </w:r>
            <w:proofErr w:type="spellEnd"/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9DC9293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0DEFD103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44320C7C" w:rsidR="00E51169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4F15CF91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 managers to get a list of base interest rates from the database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2ED0AE65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12C8E005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InterestRateDTOs</w:t>
            </w:r>
            <w:proofErr w:type="spellEnd"/>
          </w:p>
        </w:tc>
      </w:tr>
    </w:tbl>
    <w:p w14:paraId="46A17ACC" w14:textId="1EF248FD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683EB37B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8786720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4E19109D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329F36A5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21002917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bank managers can add a new loan plan in the system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1E352655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780C4F96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and saved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</w:tbl>
    <w:p w14:paraId="3A521078" w14:textId="64CA4624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5EB29A03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4CB52DD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0736AB33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and Bank Managers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725CA5C9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06C15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1DA6B2CD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users to view the available loan plans in the system</w:t>
            </w:r>
          </w:p>
        </w:tc>
      </w:tr>
      <w:tr w:rsidR="00D06C15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78232587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6C15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67510B20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LoanPlanDTOs</w:t>
            </w:r>
            <w:proofErr w:type="spellEnd"/>
          </w:p>
        </w:tc>
      </w:tr>
    </w:tbl>
    <w:p w14:paraId="48AE2D9F" w14:textId="5C1E3B87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37D6DFA0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494DCF65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491A4077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managers, Customers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0F27E8DB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0638E6C5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is used to fetch details of a particular loan plan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4FF9CF6F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3D97B42F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or status code</w:t>
            </w:r>
          </w:p>
        </w:tc>
      </w:tr>
    </w:tbl>
    <w:p w14:paraId="3C7AE85A" w14:textId="0C5EC548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3F937502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16FC93B6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0225824C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74045009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2225FAD2" w:rsidR="00A348C5" w:rsidRPr="009D763B" w:rsidRDefault="00DF43E1" w:rsidP="00E5051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 can update a loan plan using this endpoint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26141B23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6C61E72D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26A7A2E" w14:textId="77777777" w:rsidR="009318C7" w:rsidRDefault="009318C7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0274D98B" w:rsidR="00636622" w:rsidRPr="00636622" w:rsidRDefault="0010349C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AddLoanPlanFormComponent</w:t>
      </w:r>
      <w:proofErr w:type="spellEnd"/>
    </w:p>
    <w:p w14:paraId="57CA5720" w14:textId="0F94AF13" w:rsidR="0010349C" w:rsidRDefault="0010349C" w:rsidP="00395FDC">
      <w:pPr>
        <w:pStyle w:val="ListParagraph"/>
        <w:numPr>
          <w:ilvl w:val="0"/>
          <w:numId w:val="52"/>
        </w:numPr>
      </w:pPr>
      <w:r>
        <w:t>Develop a component which is used by the bank managers to add new loan plan in the system</w:t>
      </w:r>
    </w:p>
    <w:p w14:paraId="6501C2A2" w14:textId="5196311B" w:rsidR="0010349C" w:rsidRDefault="0010349C" w:rsidP="00395FDC">
      <w:pPr>
        <w:pStyle w:val="ListParagraph"/>
        <w:numPr>
          <w:ilvl w:val="0"/>
          <w:numId w:val="52"/>
        </w:numPr>
      </w:pPr>
      <w:r>
        <w:t>Provide a navigation to the component from main menu</w:t>
      </w:r>
    </w:p>
    <w:p w14:paraId="560D26CC" w14:textId="7468A491" w:rsidR="0010349C" w:rsidRDefault="0010349C" w:rsidP="00395FDC">
      <w:pPr>
        <w:pStyle w:val="ListParagraph"/>
        <w:numPr>
          <w:ilvl w:val="0"/>
          <w:numId w:val="52"/>
        </w:numPr>
      </w:pPr>
      <w:r>
        <w:t>Component should contain a form to accept the plan details</w:t>
      </w:r>
    </w:p>
    <w:p w14:paraId="09E6C037" w14:textId="1F071DB2" w:rsidR="0010349C" w:rsidRDefault="0010349C" w:rsidP="00395FDC">
      <w:pPr>
        <w:pStyle w:val="ListParagraph"/>
        <w:numPr>
          <w:ilvl w:val="0"/>
          <w:numId w:val="52"/>
        </w:numPr>
      </w:pPr>
      <w:r>
        <w:t>For loan plan type use a drop down list</w:t>
      </w:r>
    </w:p>
    <w:p w14:paraId="12D24268" w14:textId="179D0DB3" w:rsidR="0010349C" w:rsidRDefault="0010349C" w:rsidP="0010349C">
      <w:pPr>
        <w:pStyle w:val="ListParagraph"/>
        <w:numPr>
          <w:ilvl w:val="0"/>
          <w:numId w:val="52"/>
        </w:numPr>
      </w:pPr>
      <w:r>
        <w:t>Use a range slider for tenure and interest rate.</w:t>
      </w:r>
    </w:p>
    <w:p w14:paraId="26542395" w14:textId="1CE1CEDA" w:rsidR="00636622" w:rsidRDefault="00636622" w:rsidP="00395FDC">
      <w:pPr>
        <w:pStyle w:val="ListParagraph"/>
        <w:numPr>
          <w:ilvl w:val="0"/>
          <w:numId w:val="52"/>
        </w:numPr>
      </w:pPr>
      <w:r>
        <w:t>Once all details are validated the form should be allowed to be submitted and an ac</w:t>
      </w:r>
      <w:r w:rsidR="0010349C">
        <w:t>knowledgement must be displayed along with the interest amount</w:t>
      </w:r>
      <w:r w:rsidR="00275542">
        <w:t xml:space="preserve">, </w:t>
      </w:r>
      <w:r w:rsidR="00F56C22">
        <w:t xml:space="preserve">total </w:t>
      </w:r>
      <w:r w:rsidR="009D20B2">
        <w:t>payable</w:t>
      </w:r>
      <w:r w:rsidR="00275542">
        <w:t xml:space="preserve"> and EMI amount</w:t>
      </w:r>
    </w:p>
    <w:p w14:paraId="2814AF08" w14:textId="77777777" w:rsidR="007C508A" w:rsidRDefault="007C508A" w:rsidP="007C508A">
      <w:pPr>
        <w:pStyle w:val="ListParagraph"/>
        <w:ind w:left="1080"/>
      </w:pPr>
    </w:p>
    <w:p w14:paraId="175C4CF4" w14:textId="4D95E507" w:rsidR="007C508A" w:rsidRPr="007C508A" w:rsidRDefault="006B142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LoanPlansComponent</w:t>
      </w:r>
      <w:proofErr w:type="spellEnd"/>
    </w:p>
    <w:p w14:paraId="3C8B9EC6" w14:textId="46C90810" w:rsidR="007C508A" w:rsidRDefault="007C508A" w:rsidP="00395FDC">
      <w:pPr>
        <w:pStyle w:val="ListParagraph"/>
        <w:numPr>
          <w:ilvl w:val="0"/>
          <w:numId w:val="53"/>
        </w:numPr>
      </w:pPr>
      <w:r>
        <w:lastRenderedPageBreak/>
        <w:t xml:space="preserve">Design a component </w:t>
      </w:r>
      <w:r w:rsidR="002019A1">
        <w:t xml:space="preserve">for </w:t>
      </w:r>
      <w:r w:rsidR="006B1429">
        <w:t>customers and bank manager</w:t>
      </w:r>
      <w:r w:rsidR="002019A1">
        <w:t xml:space="preserve"> </w:t>
      </w:r>
      <w:r>
        <w:t>and provide a navigation to it via navbar</w:t>
      </w:r>
    </w:p>
    <w:p w14:paraId="5CF429EA" w14:textId="63B1E2EB" w:rsidR="007C508A" w:rsidRDefault="006B1429" w:rsidP="00395FDC">
      <w:pPr>
        <w:pStyle w:val="ListParagraph"/>
        <w:numPr>
          <w:ilvl w:val="0"/>
          <w:numId w:val="53"/>
        </w:numPr>
      </w:pPr>
      <w:r>
        <w:t>The component should display the details of a loan plan in a bootstrap card</w:t>
      </w:r>
    </w:p>
    <w:p w14:paraId="54A6735F" w14:textId="4F28929C" w:rsidR="006B1429" w:rsidRDefault="006B1429" w:rsidP="00395FDC">
      <w:pPr>
        <w:pStyle w:val="ListParagraph"/>
        <w:numPr>
          <w:ilvl w:val="0"/>
          <w:numId w:val="53"/>
        </w:numPr>
      </w:pPr>
      <w:r>
        <w:t>Provide a toggle switch using radio button at the top of component to switch between customer and bank manager views</w:t>
      </w:r>
    </w:p>
    <w:p w14:paraId="2313F19B" w14:textId="24BE06FE" w:rsidR="006B1429" w:rsidRDefault="006B1429" w:rsidP="00395FDC">
      <w:pPr>
        <w:pStyle w:val="ListParagraph"/>
        <w:numPr>
          <w:ilvl w:val="0"/>
          <w:numId w:val="53"/>
        </w:numPr>
      </w:pPr>
      <w:r>
        <w:t xml:space="preserve">In bank manager view each bootstrap card should provide an edit button which will redirect to edit loan plan form component passing </w:t>
      </w:r>
      <w:proofErr w:type="spellStart"/>
      <w:r>
        <w:t>planid</w:t>
      </w:r>
      <w:proofErr w:type="spellEnd"/>
      <w:r>
        <w:t xml:space="preserve"> as route parameter.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0734A001" w:rsidR="007C508A" w:rsidRPr="007C508A" w:rsidRDefault="006B142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EditLoanPlanFormComponent</w:t>
      </w:r>
      <w:proofErr w:type="spellEnd"/>
    </w:p>
    <w:p w14:paraId="796E0244" w14:textId="38D41968" w:rsidR="00787C27" w:rsidRDefault="00787C27" w:rsidP="00787C27">
      <w:pPr>
        <w:pStyle w:val="ListParagraph"/>
        <w:numPr>
          <w:ilvl w:val="0"/>
          <w:numId w:val="67"/>
        </w:numPr>
      </w:pPr>
      <w:r>
        <w:t xml:space="preserve">Design a component for </w:t>
      </w:r>
      <w:r w:rsidR="002C3705">
        <w:t>bank managers to edit a loan plan details</w:t>
      </w:r>
      <w:r>
        <w:t xml:space="preserve"> and provide a navigation to it via navbar</w:t>
      </w:r>
    </w:p>
    <w:p w14:paraId="3BDF88F7" w14:textId="66D20E5F" w:rsidR="002C3705" w:rsidRDefault="002C3705" w:rsidP="00787C27">
      <w:pPr>
        <w:pStyle w:val="ListParagraph"/>
        <w:numPr>
          <w:ilvl w:val="0"/>
          <w:numId w:val="67"/>
        </w:numPr>
      </w:pPr>
      <w:r>
        <w:t>The component should fetch and display the existing loan plan details by using the ID passed as route parameter</w:t>
      </w:r>
    </w:p>
    <w:p w14:paraId="099651F0" w14:textId="237E3678" w:rsidR="002C3705" w:rsidRDefault="002C3705" w:rsidP="00787C27">
      <w:pPr>
        <w:pStyle w:val="ListParagraph"/>
        <w:numPr>
          <w:ilvl w:val="0"/>
          <w:numId w:val="67"/>
        </w:numPr>
      </w:pPr>
      <w:r>
        <w:t>The user should only be allowed to change the validity and plan name.</w:t>
      </w:r>
    </w:p>
    <w:p w14:paraId="6AE8263B" w14:textId="1DB6B4BC" w:rsidR="00787C27" w:rsidRDefault="002C3705" w:rsidP="00787C27">
      <w:pPr>
        <w:pStyle w:val="ListParagraph"/>
        <w:numPr>
          <w:ilvl w:val="0"/>
          <w:numId w:val="67"/>
        </w:numPr>
      </w:pPr>
      <w:r>
        <w:t>Once the details are validated allow the user to submit the form and display an acknowledgement.</w:t>
      </w:r>
    </w:p>
    <w:p w14:paraId="76DF6078" w14:textId="77777777" w:rsidR="008B16ED" w:rsidRPr="008B16ED" w:rsidRDefault="008B16ED" w:rsidP="008B16ED">
      <w:pPr>
        <w:pStyle w:val="ListParagraph"/>
        <w:ind w:left="1800"/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FE30621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3C1AAE">
        <w:t>micro-services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9465E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401DB4A" w14:textId="77777777" w:rsidR="009465E1" w:rsidRPr="00A93AD1" w:rsidRDefault="009465E1" w:rsidP="009465E1">
      <w:pPr>
        <w:pStyle w:val="ListParagraph"/>
        <w:rPr>
          <w:b/>
          <w:bCs/>
        </w:rPr>
      </w:pPr>
    </w:p>
    <w:p w14:paraId="08597B28" w14:textId="47133358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8566824"/>
      <w:r>
        <w:rPr>
          <w:rFonts w:ascii="Calibri" w:hAnsi="Calibri"/>
          <w:b/>
        </w:rPr>
        <w:t xml:space="preserve">Module – </w:t>
      </w:r>
      <w:r w:rsidR="00CE69C2">
        <w:rPr>
          <w:rFonts w:ascii="Calibri" w:hAnsi="Calibri"/>
          <w:b/>
        </w:rPr>
        <w:t>Loan Applications</w:t>
      </w:r>
      <w:bookmarkEnd w:id="21"/>
    </w:p>
    <w:p w14:paraId="6BD66FFE" w14:textId="18B69919" w:rsidR="00A93AD1" w:rsidRDefault="006A6F46" w:rsidP="00A93AD1">
      <w:r w:rsidRPr="006A6F46">
        <w:t>This module will provide the following functionalities to the application users</w:t>
      </w:r>
    </w:p>
    <w:p w14:paraId="0829376D" w14:textId="77777777" w:rsidR="006A6F46" w:rsidRDefault="006A6F46" w:rsidP="006A6F46">
      <w:pPr>
        <w:pStyle w:val="ListParagraph"/>
        <w:numPr>
          <w:ilvl w:val="0"/>
          <w:numId w:val="55"/>
        </w:numPr>
      </w:pPr>
      <w:r w:rsidRPr="006A6F46">
        <w:t>Customers can submit a loan application</w:t>
      </w:r>
    </w:p>
    <w:p w14:paraId="7651813E" w14:textId="77777777" w:rsidR="006A6F46" w:rsidRDefault="006A6F46" w:rsidP="006A6F46">
      <w:pPr>
        <w:pStyle w:val="ListParagraph"/>
        <w:numPr>
          <w:ilvl w:val="0"/>
          <w:numId w:val="55"/>
        </w:numPr>
      </w:pPr>
      <w:r w:rsidRPr="006A6F46">
        <w:t>A bank manager will be able to view the loan applications</w:t>
      </w:r>
    </w:p>
    <w:p w14:paraId="1193C371" w14:textId="2FD81EE3" w:rsidR="00DA1D1D" w:rsidRDefault="006A6F46" w:rsidP="006A6F46">
      <w:pPr>
        <w:pStyle w:val="ListParagraph"/>
        <w:numPr>
          <w:ilvl w:val="0"/>
          <w:numId w:val="55"/>
        </w:numPr>
      </w:pPr>
      <w:r w:rsidRPr="006A6F46">
        <w:t>A bank manager can approve or reject a loan application</w:t>
      </w:r>
    </w:p>
    <w:p w14:paraId="457ACCEB" w14:textId="77777777" w:rsidR="00A70470" w:rsidRDefault="00A70470" w:rsidP="00A70470">
      <w:pPr>
        <w:pStyle w:val="ListParagraph"/>
      </w:pPr>
    </w:p>
    <w:p w14:paraId="29EA218D" w14:textId="0CAC8943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5E0B8938" w:rsidR="002C2CFB" w:rsidRDefault="00C4088C" w:rsidP="002C2CFB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7B9C05E0" wp14:editId="5C37DB7C">
            <wp:extent cx="3983928" cy="2077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409" cy="20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790827B9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A70470">
        <w:rPr>
          <w:sz w:val="16"/>
        </w:rPr>
        <w:t>Loan Applications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510C7D6B" w14:textId="7328A63B" w:rsidR="007241B0" w:rsidRDefault="00C4088C" w:rsidP="00395FDC">
      <w:pPr>
        <w:pStyle w:val="ListParagraph"/>
        <w:numPr>
          <w:ilvl w:val="1"/>
          <w:numId w:val="27"/>
        </w:numPr>
      </w:pPr>
      <w:proofErr w:type="spellStart"/>
      <w:r>
        <w:t>ApplicantName</w:t>
      </w:r>
      <w:proofErr w:type="spellEnd"/>
      <w:r>
        <w:t xml:space="preserve"> must be minimum 10 characters long</w:t>
      </w:r>
    </w:p>
    <w:p w14:paraId="444814B5" w14:textId="64C53999" w:rsidR="00DA1D1D" w:rsidRDefault="00C4088C" w:rsidP="00395FDC">
      <w:pPr>
        <w:pStyle w:val="ListParagraph"/>
        <w:numPr>
          <w:ilvl w:val="1"/>
          <w:numId w:val="27"/>
        </w:numPr>
      </w:pPr>
      <w:r>
        <w:t>No of dependent can be 0 or more</w:t>
      </w:r>
    </w:p>
    <w:p w14:paraId="0F728F83" w14:textId="12EFAA97" w:rsidR="00B9453E" w:rsidRDefault="00C4088C" w:rsidP="00395FDC">
      <w:pPr>
        <w:pStyle w:val="ListParagraph"/>
        <w:numPr>
          <w:ilvl w:val="1"/>
          <w:numId w:val="27"/>
        </w:numPr>
      </w:pPr>
      <w:r>
        <w:t>Phone number must be exactly 10 characters long</w:t>
      </w:r>
    </w:p>
    <w:p w14:paraId="338F037B" w14:textId="33FAB695" w:rsidR="001A4762" w:rsidRDefault="001A4762" w:rsidP="00395FDC">
      <w:pPr>
        <w:pStyle w:val="ListParagraph"/>
        <w:numPr>
          <w:ilvl w:val="1"/>
          <w:numId w:val="27"/>
        </w:numPr>
      </w:pPr>
      <w:r>
        <w:t>Application status should be – New/Approved/Rejected</w:t>
      </w:r>
    </w:p>
    <w:p w14:paraId="78355D81" w14:textId="37F0042A" w:rsidR="007241B0" w:rsidRDefault="000E2252" w:rsidP="00EE2ACD">
      <w:r w:rsidRPr="000E2252">
        <w:rPr>
          <w:u w:val="single"/>
        </w:rPr>
        <w:t>Note:</w:t>
      </w:r>
      <w:r>
        <w:t xml:space="preserve"> </w:t>
      </w:r>
      <w:r w:rsidR="00DA1D1D">
        <w:t xml:space="preserve">Seed the data for </w:t>
      </w:r>
      <w:r w:rsidR="00B84D11">
        <w:t>document</w:t>
      </w:r>
      <w:r w:rsidR="00DA1D1D">
        <w:t xml:space="preserve"> types as </w:t>
      </w:r>
      <w:r w:rsidR="00B84D11">
        <w:t>Bank statement</w:t>
      </w:r>
      <w:r w:rsidR="00DA1D1D">
        <w:t xml:space="preserve">, </w:t>
      </w:r>
      <w:proofErr w:type="spellStart"/>
      <w:r w:rsidR="00B84D11">
        <w:t>Payslip</w:t>
      </w:r>
      <w:proofErr w:type="spellEnd"/>
      <w:r w:rsidR="00DA1D1D">
        <w:t xml:space="preserve">, </w:t>
      </w:r>
      <w:r w:rsidR="00B84D11">
        <w:t>ITR</w:t>
      </w:r>
      <w:r w:rsidR="00DA1D1D">
        <w:t xml:space="preserve">, </w:t>
      </w:r>
      <w:proofErr w:type="spellStart"/>
      <w:r w:rsidR="008A2F3A">
        <w:t>SaleDeed</w:t>
      </w:r>
      <w:proofErr w:type="spellEnd"/>
      <w:r w:rsidR="00DA1D1D">
        <w:t xml:space="preserve">, </w:t>
      </w:r>
      <w:r w:rsidR="008A2F3A">
        <w:t>Medical certificate</w:t>
      </w:r>
      <w:r w:rsidR="00CC492E">
        <w:t>, ID proof, Address proof</w:t>
      </w:r>
      <w:r>
        <w:t>.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06EBF6C3" w14:textId="1A24B185" w:rsidR="006842DB" w:rsidRDefault="00620E7D" w:rsidP="00395FDC">
      <w:pPr>
        <w:pStyle w:val="ListParagraph"/>
        <w:numPr>
          <w:ilvl w:val="1"/>
          <w:numId w:val="28"/>
        </w:numPr>
      </w:pPr>
      <w:r>
        <w:t>Return document types list</w:t>
      </w:r>
    </w:p>
    <w:p w14:paraId="318ADB9A" w14:textId="27E017B7" w:rsidR="00EE2ACD" w:rsidRDefault="00620E7D" w:rsidP="00395FDC">
      <w:pPr>
        <w:pStyle w:val="ListParagraph"/>
        <w:numPr>
          <w:ilvl w:val="1"/>
          <w:numId w:val="28"/>
        </w:numPr>
      </w:pPr>
      <w:r>
        <w:t>Insert a loan application</w:t>
      </w:r>
    </w:p>
    <w:p w14:paraId="17552826" w14:textId="66C9B85A" w:rsidR="00EE2ACD" w:rsidRDefault="004E6D8E" w:rsidP="00395FDC">
      <w:pPr>
        <w:pStyle w:val="ListParagraph"/>
        <w:numPr>
          <w:ilvl w:val="1"/>
          <w:numId w:val="28"/>
        </w:numPr>
      </w:pPr>
      <w:r>
        <w:t xml:space="preserve">Return list of </w:t>
      </w:r>
      <w:r w:rsidR="00620E7D">
        <w:t>loan applications</w:t>
      </w:r>
      <w:r>
        <w:t xml:space="preserve"> </w:t>
      </w:r>
    </w:p>
    <w:p w14:paraId="2F4C7ACF" w14:textId="7AF3877C" w:rsidR="00EE2ACD" w:rsidRDefault="00620E7D" w:rsidP="00EE2ACD">
      <w:pPr>
        <w:pStyle w:val="ListParagraph"/>
        <w:numPr>
          <w:ilvl w:val="1"/>
          <w:numId w:val="28"/>
        </w:numPr>
      </w:pPr>
      <w:r>
        <w:t>Return a loan application by id</w:t>
      </w:r>
    </w:p>
    <w:p w14:paraId="48115249" w14:textId="5902FCB3" w:rsidR="00EE2ACD" w:rsidRDefault="00620E7D" w:rsidP="00EE2ACD">
      <w:pPr>
        <w:pStyle w:val="ListParagraph"/>
        <w:numPr>
          <w:ilvl w:val="1"/>
          <w:numId w:val="28"/>
        </w:numPr>
      </w:pPr>
      <w:r>
        <w:t>Update a loan application status</w:t>
      </w:r>
    </w:p>
    <w:p w14:paraId="565F5D9E" w14:textId="77777777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10849058" w14:textId="2D5F8E46" w:rsidR="00310E69" w:rsidRDefault="008E6545" w:rsidP="00381E4E">
      <w:pPr>
        <w:pStyle w:val="ListParagraph"/>
        <w:numPr>
          <w:ilvl w:val="1"/>
          <w:numId w:val="29"/>
        </w:numPr>
      </w:pPr>
      <w:r>
        <w:t>Get all document types list</w:t>
      </w:r>
    </w:p>
    <w:p w14:paraId="6C95BA92" w14:textId="07E52125" w:rsidR="00EE2ACD" w:rsidRDefault="007A0779" w:rsidP="00381E4E">
      <w:pPr>
        <w:pStyle w:val="ListParagraph"/>
        <w:numPr>
          <w:ilvl w:val="1"/>
          <w:numId w:val="29"/>
        </w:numPr>
      </w:pPr>
      <w:r>
        <w:t>Create loan application</w:t>
      </w:r>
    </w:p>
    <w:p w14:paraId="34C6F1C1" w14:textId="4F067A53" w:rsidR="00EE2ACD" w:rsidRDefault="007A0779" w:rsidP="00381E4E">
      <w:pPr>
        <w:pStyle w:val="ListParagraph"/>
        <w:numPr>
          <w:ilvl w:val="1"/>
          <w:numId w:val="29"/>
        </w:numPr>
      </w:pPr>
      <w:r>
        <w:t xml:space="preserve">Get all </w:t>
      </w:r>
      <w:r w:rsidR="001A4762">
        <w:t>new</w:t>
      </w:r>
      <w:r>
        <w:t xml:space="preserve"> loan applications</w:t>
      </w:r>
    </w:p>
    <w:p w14:paraId="01FEC86A" w14:textId="154BDF63" w:rsidR="007A0779" w:rsidRDefault="007A0779" w:rsidP="00381E4E">
      <w:pPr>
        <w:pStyle w:val="ListParagraph"/>
        <w:numPr>
          <w:ilvl w:val="1"/>
          <w:numId w:val="29"/>
        </w:numPr>
      </w:pPr>
      <w:r>
        <w:t>Get loan application by id</w:t>
      </w:r>
    </w:p>
    <w:p w14:paraId="4CE43EFE" w14:textId="070BB78C" w:rsidR="00EE2ACD" w:rsidRDefault="007A0779" w:rsidP="00381E4E">
      <w:pPr>
        <w:pStyle w:val="ListParagraph"/>
        <w:numPr>
          <w:ilvl w:val="1"/>
          <w:numId w:val="29"/>
        </w:numPr>
      </w:pPr>
      <w:proofErr w:type="spellStart"/>
      <w:r>
        <w:t>Repond</w:t>
      </w:r>
      <w:proofErr w:type="spellEnd"/>
      <w:r>
        <w:t xml:space="preserve"> to loan application</w:t>
      </w:r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Following business rules must be implemented as part of the business service class</w:t>
      </w:r>
    </w:p>
    <w:p w14:paraId="34A67DB2" w14:textId="2454AC8B" w:rsidR="00480512" w:rsidRDefault="001E779A" w:rsidP="00395FDC">
      <w:pPr>
        <w:pStyle w:val="ListParagraph"/>
        <w:numPr>
          <w:ilvl w:val="1"/>
          <w:numId w:val="29"/>
        </w:numPr>
      </w:pPr>
      <w:r>
        <w:lastRenderedPageBreak/>
        <w:t>Each customer can only have 2 new loan application and each of them must be for a different loan plan</w:t>
      </w:r>
      <w:r w:rsidR="00C170EC">
        <w:t>. If customer tries to create more than 2 new request then a user-defined exception “</w:t>
      </w:r>
      <w:proofErr w:type="spellStart"/>
      <w:r w:rsidR="00C170EC">
        <w:t>MaximumRequestLimitReachedException</w:t>
      </w:r>
      <w:proofErr w:type="spellEnd"/>
      <w:r w:rsidR="00C170EC">
        <w:t>” should be thrown.</w:t>
      </w:r>
    </w:p>
    <w:p w14:paraId="67A7D59D" w14:textId="14F4314F" w:rsidR="001E779A" w:rsidRDefault="001E779A" w:rsidP="00395FDC">
      <w:pPr>
        <w:pStyle w:val="ListParagraph"/>
        <w:numPr>
          <w:ilvl w:val="1"/>
          <w:numId w:val="29"/>
        </w:numPr>
      </w:pPr>
      <w:r>
        <w:t>If a loan application is reject a customer can raise 2 more new applications for the same loan plan</w:t>
      </w:r>
    </w:p>
    <w:p w14:paraId="3D263A9C" w14:textId="7EA34145" w:rsidR="00CD5540" w:rsidRDefault="00CD5540" w:rsidP="00395FDC">
      <w:pPr>
        <w:pStyle w:val="ListParagraph"/>
        <w:numPr>
          <w:ilvl w:val="1"/>
          <w:numId w:val="29"/>
        </w:numPr>
      </w:pPr>
      <w:r>
        <w:t>User phone number should be 10 digits only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15E6DE15" w14:textId="6EFAE5E4" w:rsidR="00AD5FD8" w:rsidRPr="00761F54" w:rsidRDefault="00A93AD1" w:rsidP="00FE2669">
      <w:pPr>
        <w:pStyle w:val="ListParagraph"/>
        <w:numPr>
          <w:ilvl w:val="0"/>
          <w:numId w:val="30"/>
        </w:numPr>
        <w:spacing w:after="0" w:line="240" w:lineRule="auto"/>
        <w:rPr>
          <w:b/>
          <w:u w:val="single"/>
        </w:rPr>
      </w:pPr>
      <w:r>
        <w:t>Mock all the repositories using a mocking framework.</w:t>
      </w:r>
    </w:p>
    <w:p w14:paraId="2A524C5F" w14:textId="77777777" w:rsidR="00761F54" w:rsidRPr="00761F54" w:rsidRDefault="00761F54" w:rsidP="00761F54">
      <w:pPr>
        <w:pStyle w:val="ListParagraph"/>
        <w:spacing w:after="0" w:line="240" w:lineRule="auto"/>
        <w:rPr>
          <w:b/>
          <w:u w:val="single"/>
        </w:rPr>
      </w:pPr>
    </w:p>
    <w:p w14:paraId="1ACAAD88" w14:textId="337E78A3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18B23D5B" w14:textId="0DC19450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7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1E27B77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documenttypes</w:t>
            </w:r>
            <w:proofErr w:type="spellEnd"/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27C163F2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123F7D5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1BE773B5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194EAB9E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enpoint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will allow the customers to choose the type of document they are uploading</w:t>
            </w:r>
          </w:p>
        </w:tc>
      </w:tr>
      <w:tr w:rsidR="00782E68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34F60A19" w:rsidR="00782E68" w:rsidRPr="009D763B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2E68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7A1A7D19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DocumentTypeDTOs</w:t>
            </w:r>
            <w:proofErr w:type="spellEnd"/>
          </w:p>
        </w:tc>
      </w:tr>
    </w:tbl>
    <w:p w14:paraId="7771B118" w14:textId="42F0277C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8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7F8B9EBD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</w:p>
        </w:tc>
      </w:tr>
      <w:tr w:rsidR="00782E68" w14:paraId="00B7B7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316E374E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82E68" w14:paraId="69DFE3E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6C4C7BF5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6757ABC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4D3C50ED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47968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1DF975BB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customer can submit their application for the loan</w:t>
            </w:r>
          </w:p>
        </w:tc>
      </w:tr>
      <w:tr w:rsidR="00782E68" w14:paraId="64C161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0626546A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LoanApplicationDTO</w:t>
            </w:r>
            <w:proofErr w:type="spellEnd"/>
          </w:p>
        </w:tc>
      </w:tr>
      <w:tr w:rsidR="00782E68" w14:paraId="649353E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078112F2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17A62F" w14:textId="1130EEB4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3BAFCC3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7DC0765F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5B8A1E02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82E68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5CAE2A89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20A2B49F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 can view the list of new loan applications submitted by the customers</w:t>
            </w:r>
          </w:p>
        </w:tc>
      </w:tr>
      <w:tr w:rsidR="00782E68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73193259" w:rsidR="00782E68" w:rsidRPr="009D763B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4692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614692" w:rsidRPr="00105A60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1CF7EBFD" w:rsidR="00614692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104B6D4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lastRenderedPageBreak/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2C676DE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applicationid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6E251389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1F6B6BAD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82E68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770E9DE4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06CC3010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bank managers can view single loan application to approve/reject the application</w:t>
            </w:r>
          </w:p>
        </w:tc>
      </w:tr>
      <w:tr w:rsidR="00782E68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625C8F95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LoanApplicationID</w:t>
            </w:r>
            <w:proofErr w:type="spellEnd"/>
          </w:p>
        </w:tc>
      </w:tr>
      <w:tr w:rsidR="00782E68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13FD22B2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LoanApplicationDetailsDTO</w:t>
            </w:r>
            <w:proofErr w:type="spellEnd"/>
          </w:p>
        </w:tc>
      </w:tr>
    </w:tbl>
    <w:p w14:paraId="79FCCB46" w14:textId="367840E3" w:rsidR="00FE2669" w:rsidRPr="00FE2669" w:rsidRDefault="00FE2669" w:rsidP="00FE2669">
      <w:pPr>
        <w:pStyle w:val="Caption"/>
        <w:keepNext/>
        <w:jc w:val="center"/>
        <w:rPr>
          <w:sz w:val="16"/>
        </w:rPr>
      </w:pPr>
      <w:r w:rsidRPr="00FE2669">
        <w:rPr>
          <w:sz w:val="16"/>
        </w:rPr>
        <w:t xml:space="preserve">Table </w:t>
      </w:r>
      <w:r w:rsidRPr="00FE2669">
        <w:rPr>
          <w:sz w:val="16"/>
        </w:rPr>
        <w:fldChar w:fldCharType="begin"/>
      </w:r>
      <w:r w:rsidRPr="00FE2669">
        <w:rPr>
          <w:sz w:val="16"/>
        </w:rPr>
        <w:instrText xml:space="preserve"> SEQ Table \* ARABIC </w:instrText>
      </w:r>
      <w:r w:rsidRPr="00FE2669">
        <w:rPr>
          <w:sz w:val="16"/>
        </w:rPr>
        <w:fldChar w:fldCharType="separate"/>
      </w:r>
      <w:r w:rsidR="00714E59">
        <w:rPr>
          <w:noProof/>
          <w:sz w:val="16"/>
        </w:rPr>
        <w:t>11</w:t>
      </w:r>
      <w:r w:rsidRPr="00FE2669">
        <w:rPr>
          <w:sz w:val="16"/>
        </w:rPr>
        <w:fldChar w:fldCharType="end"/>
      </w:r>
      <w:r w:rsidRPr="00FE2669">
        <w:rPr>
          <w:sz w:val="16"/>
        </w:rPr>
        <w:t xml:space="preserve"> : </w:t>
      </w:r>
      <w:r w:rsidR="00401D99">
        <w:rPr>
          <w:sz w:val="16"/>
        </w:rPr>
        <w:t>Loan Applications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E2669" w14:paraId="4D1365BD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E8421FB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E1880D6" w14:textId="77777777" w:rsidR="00FE2669" w:rsidRPr="009D763B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applicationid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FE2669" w14:paraId="2A294DC5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C32CEE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437C264" w14:textId="7128B8CA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FE2669" w14:paraId="1D845DF4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0D99576F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EBC0122" w14:textId="24A99D73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FE2669" w14:paraId="62BDC7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A1522FE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7EC63CF" w14:textId="51B20CB4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E2669" w14:paraId="7C1C12DC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25A1282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28D91B8" w14:textId="369E37B3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this endpoint the bank managers can submit a response either approving or rejecting a loan application</w:t>
            </w:r>
          </w:p>
        </w:tc>
      </w:tr>
      <w:tr w:rsidR="00FE2669" w14:paraId="69E9D16F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5C0C8C0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864464C" w14:textId="6ECB8D7D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LoanApplicationResponseDTO</w:t>
            </w:r>
            <w:proofErr w:type="spellEnd"/>
          </w:p>
        </w:tc>
      </w:tr>
      <w:tr w:rsidR="00FE2669" w14:paraId="319B43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A148AE1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120C7BC" w14:textId="11FFEED9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3F2A3D6" w14:textId="77777777" w:rsidR="00FE2669" w:rsidRDefault="00FE2669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0C0C1C2B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189FB10A" w14:textId="60B5EF0F" w:rsidR="003E0DA6" w:rsidRDefault="00A93AD1" w:rsidP="00E00BB0">
      <w:r>
        <w:t xml:space="preserve">Create the following components as per the specification provided below. </w:t>
      </w:r>
    </w:p>
    <w:p w14:paraId="6DE76A3E" w14:textId="652A454B" w:rsidR="00A419BF" w:rsidRPr="00A419BF" w:rsidRDefault="005C4729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LoanApplicationFormComponent</w:t>
      </w:r>
      <w:proofErr w:type="spellEnd"/>
    </w:p>
    <w:p w14:paraId="36A0BD68" w14:textId="49BE9887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7210CE">
        <w:t>form</w:t>
      </w:r>
      <w:r>
        <w:t xml:space="preserve"> component which can be navigated to from the </w:t>
      </w:r>
      <w:r w:rsidR="007210CE">
        <w:t xml:space="preserve">navigation bar by the </w:t>
      </w:r>
      <w:r w:rsidR="005C4729">
        <w:t>customers</w:t>
      </w:r>
      <w:r>
        <w:t>.</w:t>
      </w:r>
    </w:p>
    <w:p w14:paraId="52254494" w14:textId="1A693204" w:rsidR="007210CE" w:rsidRDefault="007210CE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contain a form to accept the </w:t>
      </w:r>
      <w:r w:rsidR="005C4729">
        <w:t>loan application details.</w:t>
      </w:r>
    </w:p>
    <w:p w14:paraId="6A5D5A97" w14:textId="20BD6CDF" w:rsidR="005C4729" w:rsidRDefault="005C4729" w:rsidP="00395FDC">
      <w:pPr>
        <w:pStyle w:val="ListParagraph"/>
        <w:numPr>
          <w:ilvl w:val="1"/>
          <w:numId w:val="57"/>
        </w:numPr>
        <w:ind w:left="1134"/>
      </w:pPr>
      <w:r>
        <w:t>Use a dropdown to select the profession.</w:t>
      </w:r>
    </w:p>
    <w:p w14:paraId="50B09127" w14:textId="1E06697A" w:rsidR="005C4729" w:rsidRDefault="005C4729" w:rsidP="00395FDC">
      <w:pPr>
        <w:pStyle w:val="ListParagraph"/>
        <w:numPr>
          <w:ilvl w:val="1"/>
          <w:numId w:val="57"/>
        </w:numPr>
        <w:ind w:left="1134"/>
      </w:pPr>
      <w:r>
        <w:t xml:space="preserve">Use the </w:t>
      </w:r>
      <w:proofErr w:type="spellStart"/>
      <w:r>
        <w:t>fileupload</w:t>
      </w:r>
      <w:proofErr w:type="spellEnd"/>
      <w:r>
        <w:t xml:space="preserve"> control to upload the supporting documents.</w:t>
      </w:r>
    </w:p>
    <w:p w14:paraId="48F65E68" w14:textId="6DEFFF9F" w:rsidR="003E0DA6" w:rsidRDefault="007210CE" w:rsidP="00202EC7">
      <w:pPr>
        <w:pStyle w:val="ListParagraph"/>
        <w:numPr>
          <w:ilvl w:val="1"/>
          <w:numId w:val="57"/>
        </w:numPr>
        <w:ind w:left="1134"/>
      </w:pPr>
      <w:r>
        <w:t>Once all details are validated and successfully submitted an acknowledgement must be displayed.</w:t>
      </w:r>
    </w:p>
    <w:p w14:paraId="210D69E0" w14:textId="77777777" w:rsidR="00B87775" w:rsidRDefault="00B87775" w:rsidP="00B87775">
      <w:pPr>
        <w:pStyle w:val="ListParagraph"/>
        <w:ind w:left="1134"/>
      </w:pPr>
    </w:p>
    <w:p w14:paraId="10861C15" w14:textId="0C98D255" w:rsidR="00A419BF" w:rsidRPr="00B87775" w:rsidRDefault="00F63F66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LoanApplicationsListComponent</w:t>
      </w:r>
      <w:proofErr w:type="spellEnd"/>
    </w:p>
    <w:p w14:paraId="3AA73405" w14:textId="3D420EDE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853164">
        <w:t>loan application</w:t>
      </w:r>
      <w:r w:rsidR="008D28AD">
        <w:t xml:space="preserve"> list</w:t>
      </w:r>
      <w:r>
        <w:t xml:space="preserve"> component which is accessible to </w:t>
      </w:r>
      <w:r w:rsidR="00853164">
        <w:t>bank managers</w:t>
      </w:r>
      <w:r>
        <w:t xml:space="preserve"> by navigation from </w:t>
      </w:r>
      <w:r w:rsidR="008D28AD">
        <w:t>application menu.</w:t>
      </w:r>
    </w:p>
    <w:p w14:paraId="500A7F4D" w14:textId="00BD565A" w:rsidR="008D28AD" w:rsidRDefault="008D28AD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list all the existing </w:t>
      </w:r>
      <w:r w:rsidR="00853164">
        <w:t>loan application submitted</w:t>
      </w:r>
      <w:r>
        <w:t xml:space="preserve"> by the </w:t>
      </w:r>
      <w:r w:rsidR="00853164">
        <w:t>customers</w:t>
      </w:r>
      <w:r>
        <w:t xml:space="preserve"> in the bootstrap table.</w:t>
      </w:r>
    </w:p>
    <w:p w14:paraId="02D04AE7" w14:textId="27B22CBB" w:rsidR="00A93AD1" w:rsidRDefault="008D28AD" w:rsidP="00202EC7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Each row should have a </w:t>
      </w:r>
      <w:r w:rsidR="00853164">
        <w:t>process</w:t>
      </w:r>
      <w:r>
        <w:t xml:space="preserve"> icon upon clicking it </w:t>
      </w:r>
      <w:r w:rsidR="00E00BB0">
        <w:t xml:space="preserve">should navigate to </w:t>
      </w:r>
      <w:r w:rsidR="00853164">
        <w:t>process</w:t>
      </w:r>
      <w:r w:rsidR="00E00BB0">
        <w:t xml:space="preserve"> </w:t>
      </w:r>
      <w:r w:rsidR="00853164">
        <w:t>loan application</w:t>
      </w:r>
      <w:r w:rsidR="00E00BB0">
        <w:t xml:space="preserve"> component</w:t>
      </w:r>
      <w:r w:rsidR="00F87E14" w:rsidRPr="008D28AD">
        <w:rPr>
          <w:u w:val="single"/>
        </w:rPr>
        <w:t xml:space="preserve"> </w:t>
      </w:r>
      <w:r w:rsidR="00853164">
        <w:t>by passing the application via route parameters</w:t>
      </w:r>
    </w:p>
    <w:p w14:paraId="173A0C31" w14:textId="77777777" w:rsidR="00E00BB0" w:rsidRDefault="00E00BB0" w:rsidP="00E00BB0">
      <w:pPr>
        <w:pStyle w:val="ListParagraph"/>
        <w:ind w:left="1134"/>
        <w:rPr>
          <w:u w:val="single"/>
        </w:rPr>
      </w:pPr>
    </w:p>
    <w:p w14:paraId="3EA0FEA5" w14:textId="28B7A142" w:rsidR="00E00BB0" w:rsidRDefault="00853164" w:rsidP="00E00BB0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ProcessLoanApplicationComponent</w:t>
      </w:r>
      <w:proofErr w:type="spellEnd"/>
    </w:p>
    <w:p w14:paraId="28F26ABA" w14:textId="6F8A5547" w:rsidR="00E00BB0" w:rsidRPr="00E00BB0" w:rsidRDefault="00E00BB0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Develop a component for </w:t>
      </w:r>
      <w:r w:rsidR="009F44BA">
        <w:t>bank managers</w:t>
      </w:r>
      <w:r>
        <w:t xml:space="preserve"> which can be used to display the information of a </w:t>
      </w:r>
      <w:r w:rsidR="009F44BA">
        <w:t>single</w:t>
      </w:r>
      <w:r>
        <w:t xml:space="preserve"> </w:t>
      </w:r>
      <w:r w:rsidR="009F44BA">
        <w:t>loan application</w:t>
      </w:r>
      <w:r>
        <w:t xml:space="preserve"> so that it can be </w:t>
      </w:r>
      <w:r w:rsidR="009F44BA">
        <w:t>approved/rejected.</w:t>
      </w:r>
    </w:p>
    <w:p w14:paraId="63C15B33" w14:textId="2A700446" w:rsidR="00E00BB0" w:rsidRPr="00C46727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The component should display all details of the loan application</w:t>
      </w:r>
    </w:p>
    <w:p w14:paraId="0669F887" w14:textId="66947394" w:rsidR="00C46727" w:rsidRPr="00C46727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It should also provide a text box for rejection reason</w:t>
      </w:r>
    </w:p>
    <w:p w14:paraId="2660B1DF" w14:textId="6822DE1D" w:rsidR="00C46727" w:rsidRPr="00A66319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The component should also have a approve and reject button upon clicking it the loan application must be processed accordingly.</w:t>
      </w:r>
    </w:p>
    <w:p w14:paraId="5DF169A5" w14:textId="77777777" w:rsidR="00A66319" w:rsidRPr="008D28AD" w:rsidRDefault="00A66319" w:rsidP="00A66319">
      <w:pPr>
        <w:pStyle w:val="ListParagraph"/>
        <w:ind w:left="1134"/>
        <w:rPr>
          <w:u w:val="single"/>
        </w:rPr>
      </w:pPr>
    </w:p>
    <w:p w14:paraId="7AB1763B" w14:textId="77777777" w:rsidR="008B1625" w:rsidRDefault="008B1625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0BD633EC" w14:textId="70B8C02D" w:rsidR="00A93AD1" w:rsidRPr="0068592F" w:rsidRDefault="00A93AD1" w:rsidP="008D28AD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3929A76" w14:textId="63E8725C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536144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5E67F140" w14:textId="77777777" w:rsidR="000E1BCE" w:rsidRDefault="000E1BCE" w:rsidP="000E1BCE">
      <w:pPr>
        <w:pStyle w:val="ListParagraph"/>
      </w:pPr>
    </w:p>
    <w:p w14:paraId="4460961F" w14:textId="2D92B403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8566825"/>
      <w:r>
        <w:rPr>
          <w:rFonts w:ascii="Calibri" w:hAnsi="Calibri"/>
          <w:b/>
        </w:rPr>
        <w:t xml:space="preserve">Module – </w:t>
      </w:r>
      <w:r w:rsidR="00182B47">
        <w:rPr>
          <w:rFonts w:ascii="Calibri" w:hAnsi="Calibri"/>
          <w:b/>
        </w:rPr>
        <w:t>EMI</w:t>
      </w:r>
      <w:r w:rsidR="00A66C7D">
        <w:rPr>
          <w:rFonts w:ascii="Calibri" w:hAnsi="Calibri"/>
          <w:b/>
        </w:rPr>
        <w:t xml:space="preserve"> Management</w:t>
      </w:r>
      <w:bookmarkEnd w:id="22"/>
    </w:p>
    <w:p w14:paraId="1257D6AE" w14:textId="4A30B8C3" w:rsidR="00A4717C" w:rsidRDefault="00431515" w:rsidP="00A57A6A">
      <w:r w:rsidRPr="00431515">
        <w:t>This module will allow the features to the users</w:t>
      </w:r>
    </w:p>
    <w:p w14:paraId="02D5C926" w14:textId="77777777" w:rsidR="00431515" w:rsidRPr="00431515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 w:rsidRPr="00431515">
        <w:t>The bank manager can create an EMI plan</w:t>
      </w:r>
    </w:p>
    <w:p w14:paraId="3915E442" w14:textId="77777777" w:rsidR="00431515" w:rsidRPr="00431515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 w:rsidRPr="00431515">
        <w:t>Customers can view their EMI plans</w:t>
      </w:r>
    </w:p>
    <w:p w14:paraId="29B3EE7F" w14:textId="2DA174E2" w:rsidR="00AB4089" w:rsidRPr="00390B49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The </w:t>
      </w:r>
      <w:r w:rsidRPr="00431515">
        <w:t>customer</w:t>
      </w:r>
      <w:r>
        <w:t>s</w:t>
      </w:r>
      <w:r w:rsidRPr="00431515">
        <w:t xml:space="preserve"> can also pay their EMIs</w:t>
      </w:r>
    </w:p>
    <w:p w14:paraId="14AF0F07" w14:textId="4FABF160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25AE8829" w:rsidR="0008108C" w:rsidRDefault="00E92D6B" w:rsidP="0008108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33AA6589" wp14:editId="0E15A432">
            <wp:extent cx="4031518" cy="19261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233" cy="19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48D8D7D9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</w:t>
      </w:r>
      <w:r w:rsidR="00E92D6B">
        <w:rPr>
          <w:sz w:val="16"/>
        </w:rPr>
        <w:t>EMI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3A5C8294" w:rsidR="004F3F8E" w:rsidRDefault="00090D63" w:rsidP="00395FDC">
      <w:pPr>
        <w:pStyle w:val="ListParagraph"/>
        <w:numPr>
          <w:ilvl w:val="1"/>
          <w:numId w:val="33"/>
        </w:numPr>
      </w:pPr>
      <w:r>
        <w:t xml:space="preserve">Default EMI status should be </w:t>
      </w:r>
      <w:proofErr w:type="spellStart"/>
      <w:r>
        <w:t>OnGoing</w:t>
      </w:r>
      <w:proofErr w:type="spellEnd"/>
    </w:p>
    <w:p w14:paraId="2B3C10C8" w14:textId="7B0FAE30" w:rsidR="00090D63" w:rsidRDefault="00090D63" w:rsidP="00395FDC">
      <w:pPr>
        <w:pStyle w:val="ListParagraph"/>
        <w:numPr>
          <w:ilvl w:val="1"/>
          <w:numId w:val="33"/>
        </w:numPr>
      </w:pPr>
      <w:r>
        <w:t xml:space="preserve">Allowed values for EMI status are – </w:t>
      </w:r>
      <w:proofErr w:type="spellStart"/>
      <w:r>
        <w:t>OnGoing</w:t>
      </w:r>
      <w:proofErr w:type="spellEnd"/>
      <w:r>
        <w:t>/Defaulted/</w:t>
      </w:r>
      <w:proofErr w:type="spellStart"/>
      <w:r>
        <w:t>FullyPaid</w:t>
      </w:r>
      <w:proofErr w:type="spellEnd"/>
    </w:p>
    <w:p w14:paraId="12C9B42E" w14:textId="3D24DD70" w:rsidR="00390B49" w:rsidRDefault="00AD1702" w:rsidP="00395FDC">
      <w:pPr>
        <w:pStyle w:val="ListParagraph"/>
        <w:numPr>
          <w:ilvl w:val="1"/>
          <w:numId w:val="33"/>
        </w:numPr>
      </w:pPr>
      <w:proofErr w:type="spellStart"/>
      <w:r>
        <w:t>PaymentDate</w:t>
      </w:r>
      <w:proofErr w:type="spellEnd"/>
      <w:r>
        <w:t xml:space="preserve"> should be today by default.</w:t>
      </w:r>
    </w:p>
    <w:p w14:paraId="034AA362" w14:textId="616A95E1" w:rsidR="00617BC2" w:rsidRDefault="00617BC2" w:rsidP="00395FDC">
      <w:pPr>
        <w:pStyle w:val="ListParagraph"/>
        <w:numPr>
          <w:ilvl w:val="1"/>
          <w:numId w:val="33"/>
        </w:numPr>
      </w:pPr>
      <w:r>
        <w:t>EMI amount should be positive number.</w:t>
      </w:r>
    </w:p>
    <w:p w14:paraId="5FCD46AA" w14:textId="4663D9B8" w:rsidR="00390B49" w:rsidRDefault="005E4B36" w:rsidP="00390B49">
      <w:r w:rsidRPr="005E4B36">
        <w:rPr>
          <w:u w:val="single"/>
        </w:rPr>
        <w:t>Note</w:t>
      </w:r>
      <w:r w:rsidR="00390B49">
        <w:t xml:space="preserve">: Seed data into the </w:t>
      </w:r>
      <w:r w:rsidR="00D85121">
        <w:t>payment methods table as Card/</w:t>
      </w:r>
      <w:proofErr w:type="spellStart"/>
      <w:r w:rsidR="00D85121">
        <w:t>NetBanking</w:t>
      </w:r>
      <w:proofErr w:type="spellEnd"/>
      <w:r w:rsidR="00D85121">
        <w:t>/UPI</w:t>
      </w:r>
      <w:r w:rsidR="00390B49">
        <w:t xml:space="preserve"> respectively</w:t>
      </w: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3E2B5068" w14:textId="59F468AD" w:rsidR="00202EC7" w:rsidRDefault="00B50ED4" w:rsidP="00395FDC">
      <w:pPr>
        <w:pStyle w:val="ListParagraph"/>
        <w:numPr>
          <w:ilvl w:val="1"/>
          <w:numId w:val="44"/>
        </w:numPr>
      </w:pPr>
      <w:r>
        <w:t>Return list of payment methods</w:t>
      </w:r>
    </w:p>
    <w:p w14:paraId="1EB88937" w14:textId="678ABDFE" w:rsidR="00202EC7" w:rsidRDefault="00B50ED4" w:rsidP="00395FDC">
      <w:pPr>
        <w:pStyle w:val="ListParagraph"/>
        <w:numPr>
          <w:ilvl w:val="1"/>
          <w:numId w:val="44"/>
        </w:numPr>
      </w:pPr>
      <w:r>
        <w:t>Insert a new EMI plan</w:t>
      </w:r>
    </w:p>
    <w:p w14:paraId="20BF15B9" w14:textId="445377C9" w:rsidR="00202EC7" w:rsidRDefault="00B50ED4" w:rsidP="00395FDC">
      <w:pPr>
        <w:pStyle w:val="ListParagraph"/>
        <w:numPr>
          <w:ilvl w:val="1"/>
          <w:numId w:val="44"/>
        </w:numPr>
      </w:pPr>
      <w:r>
        <w:t xml:space="preserve">Return an EMI plan for customer </w:t>
      </w:r>
      <w:r w:rsidR="001B54A0">
        <w:t>loan</w:t>
      </w:r>
    </w:p>
    <w:p w14:paraId="17A88FFB" w14:textId="79EA278D" w:rsidR="00E07792" w:rsidRDefault="00B50ED4" w:rsidP="00202EC7">
      <w:pPr>
        <w:pStyle w:val="ListParagraph"/>
        <w:numPr>
          <w:ilvl w:val="1"/>
          <w:numId w:val="44"/>
        </w:numPr>
      </w:pPr>
      <w:r>
        <w:t>Insert an EMI payment</w:t>
      </w:r>
    </w:p>
    <w:p w14:paraId="3A7DFB4E" w14:textId="0E1EC16C" w:rsidR="001B54A0" w:rsidRDefault="001B54A0" w:rsidP="00202EC7">
      <w:pPr>
        <w:pStyle w:val="ListParagraph"/>
        <w:numPr>
          <w:ilvl w:val="1"/>
          <w:numId w:val="44"/>
        </w:numPr>
      </w:pPr>
      <w:r>
        <w:t>View EMI payments by customer loan</w:t>
      </w:r>
    </w:p>
    <w:p w14:paraId="0C71DA9A" w14:textId="77777777" w:rsidR="00202EC7" w:rsidRDefault="00202EC7" w:rsidP="00202EC7">
      <w:pPr>
        <w:pStyle w:val="ListParagraph"/>
        <w:ind w:left="1440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335E974D" w14:textId="4BECCC23" w:rsidR="009D74E7" w:rsidRDefault="00E07792" w:rsidP="009D74E7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6BD7B788" w14:textId="17A2E13D" w:rsidR="008B27DC" w:rsidRDefault="005409F8" w:rsidP="00395FDC">
      <w:pPr>
        <w:pStyle w:val="ListParagraph"/>
        <w:numPr>
          <w:ilvl w:val="1"/>
          <w:numId w:val="34"/>
        </w:numPr>
      </w:pPr>
      <w:r>
        <w:t>Get payment methods list</w:t>
      </w:r>
    </w:p>
    <w:p w14:paraId="647A6C18" w14:textId="49995257" w:rsidR="00202EC7" w:rsidRDefault="005409F8" w:rsidP="00395FDC">
      <w:pPr>
        <w:pStyle w:val="ListParagraph"/>
        <w:numPr>
          <w:ilvl w:val="1"/>
          <w:numId w:val="34"/>
        </w:numPr>
      </w:pPr>
      <w:r>
        <w:t>Create new EMI plan</w:t>
      </w:r>
    </w:p>
    <w:p w14:paraId="7C1EEDE5" w14:textId="19F8C008" w:rsidR="005409F8" w:rsidRDefault="005409F8" w:rsidP="00395FDC">
      <w:pPr>
        <w:pStyle w:val="ListParagraph"/>
        <w:numPr>
          <w:ilvl w:val="1"/>
          <w:numId w:val="34"/>
        </w:numPr>
      </w:pPr>
      <w:r>
        <w:t>Pay EMI</w:t>
      </w:r>
    </w:p>
    <w:p w14:paraId="3C18E7A8" w14:textId="78E9F5E1" w:rsidR="00202EC7" w:rsidRDefault="00536E83" w:rsidP="00395FDC">
      <w:pPr>
        <w:pStyle w:val="ListParagraph"/>
        <w:numPr>
          <w:ilvl w:val="1"/>
          <w:numId w:val="34"/>
        </w:numPr>
      </w:pPr>
      <w:r>
        <w:t>View EMI plan</w:t>
      </w:r>
      <w:r w:rsidR="005409F8">
        <w:t xml:space="preserve"> for a customer loan</w:t>
      </w:r>
    </w:p>
    <w:p w14:paraId="53A5D7D5" w14:textId="6CC95F48" w:rsidR="002E1B6D" w:rsidRDefault="002E1B6D" w:rsidP="00395FDC">
      <w:pPr>
        <w:pStyle w:val="ListParagraph"/>
        <w:numPr>
          <w:ilvl w:val="1"/>
          <w:numId w:val="34"/>
        </w:numPr>
      </w:pPr>
      <w:r>
        <w:t>View EMI payments</w:t>
      </w:r>
      <w:r w:rsidR="00AF68FD">
        <w:t xml:space="preserve"> for customer loan</w:t>
      </w: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>Following business rules must be implemented as part of the business service class</w:t>
      </w:r>
    </w:p>
    <w:p w14:paraId="566034C7" w14:textId="129B50C4" w:rsidR="009D74E7" w:rsidRDefault="006E0C77" w:rsidP="00395FDC">
      <w:pPr>
        <w:pStyle w:val="ListParagraph"/>
        <w:numPr>
          <w:ilvl w:val="1"/>
          <w:numId w:val="34"/>
        </w:numPr>
      </w:pPr>
      <w:r>
        <w:t xml:space="preserve">Total number of EMI payments by the customer for a loan should not exceed the number of EMI </w:t>
      </w:r>
      <w:proofErr w:type="spellStart"/>
      <w:r>
        <w:t>mentiond</w:t>
      </w:r>
      <w:proofErr w:type="spellEnd"/>
      <w:r>
        <w:t xml:space="preserve"> in the EMI plan. In-case of user paying more than the total number then raise a user-defined exception as “</w:t>
      </w:r>
      <w:proofErr w:type="spellStart"/>
      <w:r>
        <w:t>LoanPaymentCompletedException</w:t>
      </w:r>
      <w:proofErr w:type="spellEnd"/>
      <w:r>
        <w:t>”.</w:t>
      </w:r>
    </w:p>
    <w:p w14:paraId="0939A587" w14:textId="626FA660" w:rsidR="009D74E7" w:rsidRDefault="006E0C77" w:rsidP="006E0C77">
      <w:pPr>
        <w:pStyle w:val="ListParagraph"/>
        <w:numPr>
          <w:ilvl w:val="1"/>
          <w:numId w:val="34"/>
        </w:numPr>
      </w:pPr>
      <w:r>
        <w:t>In-case of late EMI payments that is after 5</w:t>
      </w:r>
      <w:r w:rsidRPr="006E0C77">
        <w:rPr>
          <w:vertAlign w:val="superscript"/>
        </w:rPr>
        <w:t>th</w:t>
      </w:r>
      <w:r>
        <w:t xml:space="preserve"> of the month, then a fine of 0.025% of EMI amount should be levied per day. </w:t>
      </w:r>
    </w:p>
    <w:p w14:paraId="40D4D4E6" w14:textId="12E09502" w:rsidR="00B12193" w:rsidRDefault="00B12193" w:rsidP="006E0C77">
      <w:pPr>
        <w:pStyle w:val="ListParagraph"/>
        <w:numPr>
          <w:ilvl w:val="1"/>
          <w:numId w:val="34"/>
        </w:numPr>
      </w:pPr>
      <w:r>
        <w:t>Ensure that a single customer doesn’t have more than 2 active loans in the system</w:t>
      </w: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40CE2CC0" w14:textId="584AE58E" w:rsidR="008A6361" w:rsidRDefault="008A6361">
      <w:pPr>
        <w:widowControl/>
        <w:spacing w:before="0" w:after="0" w:line="240" w:lineRule="auto"/>
        <w:ind w:right="0"/>
        <w:rPr>
          <w:b/>
          <w:u w:val="single"/>
        </w:rPr>
      </w:pPr>
    </w:p>
    <w:p w14:paraId="41301F61" w14:textId="67F86F2E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5EC472AC" w14:textId="6AE49262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12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0F0E6A5F" w:rsidR="00E07792" w:rsidRPr="009D763B" w:rsidRDefault="009C4E1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paymentmethods</w:t>
            </w:r>
            <w:proofErr w:type="spellEnd"/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751C902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63D45E1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652BBFA0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5A633A56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can choose one of the payments listed by this endpoint for paying EMI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56ED320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2BC1CD96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PaymentMethodDTOs</w:t>
            </w:r>
            <w:proofErr w:type="spellEnd"/>
          </w:p>
        </w:tc>
      </w:tr>
    </w:tbl>
    <w:p w14:paraId="5FC94414" w14:textId="2A07D5EF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13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664F2953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</w:p>
        </w:tc>
      </w:tr>
      <w:tr w:rsidR="00DB0EE8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Request Type</w:t>
            </w:r>
          </w:p>
        </w:tc>
        <w:tc>
          <w:tcPr>
            <w:tcW w:w="6269" w:type="dxa"/>
          </w:tcPr>
          <w:p w14:paraId="7C09A310" w14:textId="4F6C4057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06ED1716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DB0EE8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509B536D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ends</w:t>
            </w:r>
          </w:p>
        </w:tc>
      </w:tr>
      <w:tr w:rsidR="00DB0EE8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71DC4B6B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 managers to create a new EMI plan for the customers</w:t>
            </w:r>
          </w:p>
        </w:tc>
      </w:tr>
      <w:tr w:rsidR="00DB0EE8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72F627B" w14:textId="2B464B5F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EMIPlanDTO</w:t>
            </w:r>
            <w:proofErr w:type="spellEnd"/>
          </w:p>
        </w:tc>
      </w:tr>
      <w:tr w:rsidR="00DB0EE8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42C64CF5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66132E6" w14:textId="665802DF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14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3C2A7839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05B474DF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76F454EB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166AA745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149FCB20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can view their EMI plan using this endpoint</w:t>
            </w:r>
          </w:p>
        </w:tc>
      </w:tr>
      <w:tr w:rsidR="00DB0EE8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514041EC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</w:p>
        </w:tc>
      </w:tr>
      <w:tr w:rsidR="00DB0EE8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5A641A" w14:textId="292DD686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EMIPlanDTO</w:t>
            </w:r>
            <w:proofErr w:type="spellEnd"/>
          </w:p>
        </w:tc>
      </w:tr>
    </w:tbl>
    <w:p w14:paraId="52D1132E" w14:textId="2D540F99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15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2A6DDB74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981D8" w14:textId="5E8B99B6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2C94BC73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610E5FBE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7F7BDF4D" w:rsidR="00DB0EE8" w:rsidRPr="009D763B" w:rsidRDefault="006E0C8C" w:rsidP="002B082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be used by customers to pay an EMI</w:t>
            </w:r>
          </w:p>
        </w:tc>
      </w:tr>
      <w:tr w:rsidR="00DB0EE8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4E3280A9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EMIPaymentDTO</w:t>
            </w:r>
            <w:proofErr w:type="spellEnd"/>
          </w:p>
        </w:tc>
      </w:tr>
      <w:tr w:rsidR="00DB0EE8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027EBE9F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239ABD95" w14:textId="39C77F0A" w:rsidR="00714E59" w:rsidRPr="00714E59" w:rsidRDefault="00714E59" w:rsidP="00714E59">
      <w:pPr>
        <w:pStyle w:val="Caption"/>
        <w:keepNext/>
        <w:jc w:val="center"/>
        <w:rPr>
          <w:sz w:val="16"/>
        </w:rPr>
      </w:pPr>
      <w:r w:rsidRPr="00714E59">
        <w:rPr>
          <w:sz w:val="16"/>
        </w:rPr>
        <w:t xml:space="preserve">Table </w:t>
      </w:r>
      <w:r w:rsidRPr="00714E59">
        <w:rPr>
          <w:sz w:val="16"/>
        </w:rPr>
        <w:fldChar w:fldCharType="begin"/>
      </w:r>
      <w:r w:rsidRPr="00714E59">
        <w:rPr>
          <w:sz w:val="16"/>
        </w:rPr>
        <w:instrText xml:space="preserve"> SEQ Table \* ARABIC </w:instrText>
      </w:r>
      <w:r w:rsidRPr="00714E59">
        <w:rPr>
          <w:sz w:val="16"/>
        </w:rPr>
        <w:fldChar w:fldCharType="separate"/>
      </w:r>
      <w:r w:rsidRPr="00714E59">
        <w:rPr>
          <w:noProof/>
          <w:sz w:val="16"/>
        </w:rPr>
        <w:t>16</w:t>
      </w:r>
      <w:r w:rsidRPr="00714E59">
        <w:rPr>
          <w:sz w:val="16"/>
        </w:rPr>
        <w:fldChar w:fldCharType="end"/>
      </w:r>
      <w:r w:rsidRPr="00714E59">
        <w:rPr>
          <w:sz w:val="16"/>
        </w:rPr>
        <w:t xml:space="preserve"> : EMI Management - End 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14E59" w14:paraId="203066FF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F6B90D5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C9FF96B" w14:textId="451CEAC3" w:rsidR="00714E59" w:rsidRPr="009D763B" w:rsidRDefault="009C4E14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paymenthistory</w:t>
            </w:r>
            <w:proofErr w:type="spellEnd"/>
          </w:p>
        </w:tc>
      </w:tr>
      <w:tr w:rsidR="00714E59" w14:paraId="1DBD7590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BEC187A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B740A57" w14:textId="53638A77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14E59" w14:paraId="14E57BD8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0853D382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2E5CC90" w14:textId="2CC3D39F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14E59" w14:paraId="4ECC8F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42CCC48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9CCF61" w14:textId="6F9A43D0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14E59" w14:paraId="3C44D88E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8AF1A10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08793FC" w14:textId="0C288697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customer can view their previous EMI payments</w:t>
            </w:r>
          </w:p>
        </w:tc>
      </w:tr>
      <w:tr w:rsidR="00714E59" w14:paraId="272962EB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3834874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2371B91" w14:textId="09C0046F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LoandPlanId</w:t>
            </w:r>
            <w:proofErr w:type="spellEnd"/>
          </w:p>
        </w:tc>
      </w:tr>
      <w:tr w:rsidR="00714E59" w14:paraId="0B24CB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9C491A8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514D465" w14:textId="2676C4EE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EMIPaymentDTOs</w:t>
            </w:r>
            <w:proofErr w:type="spellEnd"/>
          </w:p>
        </w:tc>
      </w:tr>
    </w:tbl>
    <w:p w14:paraId="24EFD282" w14:textId="77777777" w:rsidR="00714E59" w:rsidRDefault="00714E59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B622CC2" w14:textId="6880351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607F0E43" w:rsidR="009F1039" w:rsidRPr="009F1039" w:rsidRDefault="0072781D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NewEMIPlanFormComponent</w:t>
      </w:r>
      <w:proofErr w:type="spellEnd"/>
    </w:p>
    <w:p w14:paraId="69EFABDC" w14:textId="335884CB" w:rsidR="009F1039" w:rsidRDefault="00D46706" w:rsidP="00395FDC">
      <w:pPr>
        <w:pStyle w:val="ListParagraph"/>
        <w:numPr>
          <w:ilvl w:val="0"/>
          <w:numId w:val="60"/>
        </w:numPr>
      </w:pPr>
      <w:r>
        <w:t xml:space="preserve">Develop a component to be used by </w:t>
      </w:r>
      <w:r w:rsidR="00BC3031">
        <w:t>bank managers</w:t>
      </w:r>
      <w:r>
        <w:t xml:space="preserve"> which contains a form to create a </w:t>
      </w:r>
      <w:r w:rsidR="00BC3031">
        <w:t>new EMI plan</w:t>
      </w:r>
      <w:r>
        <w:t>.</w:t>
      </w:r>
    </w:p>
    <w:p w14:paraId="1C36F300" w14:textId="0B8CBCDC" w:rsidR="00850721" w:rsidRDefault="00850721" w:rsidP="00850721">
      <w:pPr>
        <w:pStyle w:val="ListParagraph"/>
        <w:numPr>
          <w:ilvl w:val="0"/>
          <w:numId w:val="60"/>
        </w:numPr>
      </w:pPr>
      <w:r>
        <w:t xml:space="preserve">EMI status should be automatically taken as </w:t>
      </w:r>
      <w:proofErr w:type="spellStart"/>
      <w:r>
        <w:t>OnGoing</w:t>
      </w:r>
      <w:proofErr w:type="spellEnd"/>
    </w:p>
    <w:p w14:paraId="2AEF20C3" w14:textId="77777777" w:rsidR="008A6361" w:rsidRDefault="008A6361" w:rsidP="008A6361">
      <w:pPr>
        <w:pStyle w:val="ListParagraph"/>
        <w:numPr>
          <w:ilvl w:val="0"/>
          <w:numId w:val="60"/>
        </w:numPr>
      </w:pPr>
      <w:r>
        <w:t>Once all the details are validated, user should be able to get an acknowledgement on submission of form.</w:t>
      </w:r>
    </w:p>
    <w:p w14:paraId="3489A43A" w14:textId="32C8B348" w:rsidR="009F1039" w:rsidRDefault="008A6361" w:rsidP="008A6361">
      <w:pPr>
        <w:pStyle w:val="ListParagraph"/>
        <w:ind w:left="1080"/>
      </w:pPr>
      <w:r>
        <w:t xml:space="preserve"> </w:t>
      </w:r>
    </w:p>
    <w:p w14:paraId="097BA7DB" w14:textId="62F4CD5B" w:rsidR="009F1039" w:rsidRPr="003A3D78" w:rsidRDefault="00850721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MyEMIPlanComponent</w:t>
      </w:r>
      <w:proofErr w:type="spellEnd"/>
    </w:p>
    <w:p w14:paraId="7D7FA6DE" w14:textId="76C2EF2A" w:rsidR="001E78A7" w:rsidRDefault="001E78A7" w:rsidP="00395FDC">
      <w:pPr>
        <w:pStyle w:val="ListParagraph"/>
        <w:numPr>
          <w:ilvl w:val="0"/>
          <w:numId w:val="61"/>
        </w:numPr>
      </w:pPr>
      <w:r>
        <w:t xml:space="preserve">Design a component which can be used by </w:t>
      </w:r>
      <w:r w:rsidR="00850721">
        <w:t>customers</w:t>
      </w:r>
      <w:r>
        <w:t xml:space="preserve"> to view the </w:t>
      </w:r>
      <w:r w:rsidR="00850721">
        <w:t>details of their EMI plan</w:t>
      </w:r>
    </w:p>
    <w:p w14:paraId="0DF7CEBD" w14:textId="50EBA2B4" w:rsidR="00850721" w:rsidRDefault="00850721" w:rsidP="00395FDC">
      <w:pPr>
        <w:pStyle w:val="ListParagraph"/>
        <w:numPr>
          <w:ilvl w:val="0"/>
          <w:numId w:val="61"/>
        </w:numPr>
      </w:pPr>
      <w:r>
        <w:t>The component should provide a textbox for accepting customer id and loan plan id and search and display the</w:t>
      </w:r>
      <w:r w:rsidR="004410CC">
        <w:t xml:space="preserve"> EMI plan</w:t>
      </w:r>
      <w:r>
        <w:t xml:space="preserve"> data accordingly</w:t>
      </w:r>
    </w:p>
    <w:p w14:paraId="030A90E3" w14:textId="4CF78BFA" w:rsidR="007317C7" w:rsidRDefault="004410CC" w:rsidP="004410CC">
      <w:pPr>
        <w:pStyle w:val="ListParagraph"/>
        <w:numPr>
          <w:ilvl w:val="0"/>
          <w:numId w:val="61"/>
        </w:numPr>
      </w:pPr>
      <w:r>
        <w:t xml:space="preserve">The component should also provide a button to view payment history upon clicking it the payment history for the loan </w:t>
      </w:r>
      <w:proofErr w:type="spellStart"/>
      <w:r>
        <w:t>emi</w:t>
      </w:r>
      <w:proofErr w:type="spellEnd"/>
      <w:r>
        <w:t xml:space="preserve"> should be displayed in a table</w:t>
      </w:r>
    </w:p>
    <w:p w14:paraId="5A7855DC" w14:textId="5ED9EFF4" w:rsidR="007317C7" w:rsidRPr="007317C7" w:rsidRDefault="00850721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lastRenderedPageBreak/>
        <w:t>PayEMIComponent</w:t>
      </w:r>
      <w:proofErr w:type="spellEnd"/>
    </w:p>
    <w:p w14:paraId="313E2EA7" w14:textId="0AD5B467" w:rsidR="001520E8" w:rsidRDefault="009D74D7" w:rsidP="00395FDC">
      <w:pPr>
        <w:pStyle w:val="ListParagraph"/>
        <w:numPr>
          <w:ilvl w:val="1"/>
          <w:numId w:val="59"/>
        </w:numPr>
        <w:ind w:left="1134"/>
      </w:pPr>
      <w:r>
        <w:t xml:space="preserve">Design a component which can </w:t>
      </w:r>
      <w:r w:rsidR="00E13B0A">
        <w:t>be used by the customer to pay the EMIs</w:t>
      </w:r>
    </w:p>
    <w:p w14:paraId="7327C283" w14:textId="7FE103EF" w:rsidR="009D74D7" w:rsidRDefault="009D74D7" w:rsidP="00395FDC">
      <w:pPr>
        <w:pStyle w:val="ListParagraph"/>
        <w:numPr>
          <w:ilvl w:val="1"/>
          <w:numId w:val="59"/>
        </w:numPr>
        <w:ind w:left="1134"/>
      </w:pPr>
      <w:r>
        <w:t>Add a navigation to the component via application menu bar.</w:t>
      </w:r>
    </w:p>
    <w:p w14:paraId="6B751010" w14:textId="72A0B585" w:rsidR="001520E8" w:rsidRDefault="00AE379B" w:rsidP="008D7929">
      <w:pPr>
        <w:pStyle w:val="ListParagraph"/>
        <w:numPr>
          <w:ilvl w:val="1"/>
          <w:numId w:val="59"/>
        </w:numPr>
        <w:ind w:left="1134"/>
      </w:pPr>
      <w:r>
        <w:t>Form should accept the EMI details and payment details</w:t>
      </w:r>
    </w:p>
    <w:p w14:paraId="76DF6132" w14:textId="080CAC28" w:rsidR="00AE379B" w:rsidRDefault="00AE379B" w:rsidP="008D7929">
      <w:pPr>
        <w:pStyle w:val="ListParagraph"/>
        <w:numPr>
          <w:ilvl w:val="1"/>
          <w:numId w:val="59"/>
        </w:numPr>
        <w:ind w:left="1134"/>
      </w:pPr>
      <w:r>
        <w:t>Payment method must be selected from the dropdown list</w:t>
      </w:r>
    </w:p>
    <w:p w14:paraId="1A60A0FC" w14:textId="044C42A8" w:rsidR="00AE379B" w:rsidRDefault="00AE379B" w:rsidP="008D7929">
      <w:pPr>
        <w:pStyle w:val="ListParagraph"/>
        <w:numPr>
          <w:ilvl w:val="1"/>
          <w:numId w:val="59"/>
        </w:numPr>
        <w:ind w:left="1134"/>
      </w:pPr>
      <w:r>
        <w:t>Once all details are validated, the form should be submitted and an acknowledgement is to be displayed to the customers.</w:t>
      </w:r>
    </w:p>
    <w:p w14:paraId="03AF9212" w14:textId="359A1FFA" w:rsidR="008C7EC8" w:rsidRDefault="008C7EC8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7FDE0695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160A4A23" w:rsidR="00E07792" w:rsidRDefault="00E07792" w:rsidP="00395FDC">
      <w:pPr>
        <w:pStyle w:val="ListParagraph"/>
        <w:numPr>
          <w:ilvl w:val="0"/>
          <w:numId w:val="37"/>
        </w:numPr>
      </w:pPr>
      <w:r>
        <w:t>Create a data service in the font-end application whi</w:t>
      </w:r>
      <w:r w:rsidR="00B75AE6">
        <w:t>ch will communicate with the micro-services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36A5B433" w14:textId="77777777" w:rsidR="00B75AE6" w:rsidRDefault="00B75AE6" w:rsidP="00B75AE6">
      <w:pPr>
        <w:pStyle w:val="ListParagraph"/>
      </w:pPr>
    </w:p>
    <w:p w14:paraId="5BBE65EF" w14:textId="6F69218A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8566826"/>
      <w:r>
        <w:rPr>
          <w:rFonts w:ascii="Calibri" w:hAnsi="Calibri"/>
          <w:b/>
        </w:rPr>
        <w:t xml:space="preserve">Module – </w:t>
      </w:r>
      <w:r w:rsidR="009B650C">
        <w:rPr>
          <w:rFonts w:ascii="Calibri" w:hAnsi="Calibri"/>
          <w:b/>
        </w:rPr>
        <w:t>EMI Extensions Management</w:t>
      </w:r>
      <w:bookmarkEnd w:id="23"/>
    </w:p>
    <w:p w14:paraId="32596F98" w14:textId="068BABD9" w:rsidR="00E07792" w:rsidRDefault="005D3F9D" w:rsidP="00E07792">
      <w:r w:rsidRPr="005D3F9D">
        <w:t>This module supports the following operations in the system</w:t>
      </w:r>
    </w:p>
    <w:p w14:paraId="38D26F7B" w14:textId="77777777" w:rsidR="005D3F9D" w:rsidRDefault="005D3F9D" w:rsidP="005D3F9D">
      <w:pPr>
        <w:pStyle w:val="ListParagraph"/>
        <w:numPr>
          <w:ilvl w:val="0"/>
          <w:numId w:val="62"/>
        </w:numPr>
      </w:pPr>
      <w:r w:rsidRPr="005D3F9D">
        <w:t>The customers can request for extension of EMI payments</w:t>
      </w:r>
    </w:p>
    <w:p w14:paraId="6116CE64" w14:textId="009579E4" w:rsidR="00BD2EE7" w:rsidRDefault="005D3F9D" w:rsidP="005D3F9D">
      <w:pPr>
        <w:pStyle w:val="ListParagraph"/>
        <w:numPr>
          <w:ilvl w:val="0"/>
          <w:numId w:val="62"/>
        </w:numPr>
      </w:pPr>
      <w:r w:rsidRPr="005D3F9D">
        <w:t>The branch manager can view all the pending requests for the extensions</w:t>
      </w:r>
    </w:p>
    <w:p w14:paraId="22AF102E" w14:textId="7936FF0B" w:rsidR="00E656C3" w:rsidRDefault="005D3F9D" w:rsidP="005D3F9D">
      <w:pPr>
        <w:pStyle w:val="ListParagraph"/>
        <w:numPr>
          <w:ilvl w:val="0"/>
          <w:numId w:val="62"/>
        </w:numPr>
      </w:pPr>
      <w:r w:rsidRPr="005D3F9D">
        <w:t>The branch manager can either approve or reject the request by providing the sufficient remarks</w:t>
      </w:r>
      <w:r w:rsidR="00BD2EE7">
        <w:t>.</w:t>
      </w:r>
    </w:p>
    <w:p w14:paraId="13F22BDC" w14:textId="2A0B5F86" w:rsidR="00E07792" w:rsidRPr="00AA21A9" w:rsidRDefault="00E07792" w:rsidP="008C7EC8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007D4E63" w:rsidR="00D07BBC" w:rsidRDefault="00BF0C8B" w:rsidP="00D07BB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6234D1CD" wp14:editId="2C3919AD">
            <wp:extent cx="3994126" cy="173412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210" cy="17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097F6927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</w:t>
      </w:r>
      <w:r w:rsidR="00BD2EE7">
        <w:rPr>
          <w:sz w:val="16"/>
        </w:rPr>
        <w:t>–</w:t>
      </w:r>
      <w:r w:rsidRPr="000E7D4A">
        <w:rPr>
          <w:sz w:val="16"/>
        </w:rPr>
        <w:t xml:space="preserve"> </w:t>
      </w:r>
      <w:r w:rsidR="005D3F9D">
        <w:rPr>
          <w:sz w:val="16"/>
        </w:rPr>
        <w:t>EMI Extensions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51BBFA14" w:rsidR="00E656C3" w:rsidRDefault="00704FDA" w:rsidP="00395FDC">
      <w:pPr>
        <w:pStyle w:val="ListParagraph"/>
        <w:numPr>
          <w:ilvl w:val="1"/>
          <w:numId w:val="38"/>
        </w:numPr>
      </w:pPr>
      <w:proofErr w:type="spellStart"/>
      <w:r>
        <w:t>ResponseDate</w:t>
      </w:r>
      <w:proofErr w:type="spellEnd"/>
      <w:r w:rsidR="006B3D3B">
        <w:t xml:space="preserve"> must be </w:t>
      </w:r>
      <w:r w:rsidR="00B04F9F">
        <w:t xml:space="preserve">same as </w:t>
      </w:r>
      <w:proofErr w:type="spellStart"/>
      <w:r w:rsidR="00B04F9F">
        <w:t>RequestRaisedOn</w:t>
      </w:r>
      <w:proofErr w:type="spellEnd"/>
      <w:r w:rsidR="00B04F9F">
        <w:t xml:space="preserve"> or a future date</w:t>
      </w:r>
    </w:p>
    <w:p w14:paraId="24312BC9" w14:textId="7416394A" w:rsidR="00DC7B73" w:rsidRDefault="00DC7B73" w:rsidP="00DC7B73">
      <w:pPr>
        <w:pStyle w:val="ListParagraph"/>
        <w:numPr>
          <w:ilvl w:val="1"/>
          <w:numId w:val="38"/>
        </w:numPr>
      </w:pPr>
      <w:proofErr w:type="spellStart"/>
      <w:r>
        <w:t>RequestRaisedOn</w:t>
      </w:r>
      <w:proofErr w:type="spellEnd"/>
      <w:r>
        <w:t xml:space="preserve"> must be taken as today by default</w:t>
      </w:r>
    </w:p>
    <w:p w14:paraId="7CE2CF21" w14:textId="07914299" w:rsidR="00DC7B73" w:rsidRDefault="00B04F9F" w:rsidP="00395FDC">
      <w:pPr>
        <w:pStyle w:val="ListParagraph"/>
        <w:numPr>
          <w:ilvl w:val="1"/>
          <w:numId w:val="38"/>
        </w:numPr>
      </w:pPr>
      <w:proofErr w:type="spellStart"/>
      <w:r>
        <w:t>ETAPaymentDate</w:t>
      </w:r>
      <w:proofErr w:type="spellEnd"/>
      <w:r>
        <w:t xml:space="preserve"> must be a future date</w:t>
      </w:r>
    </w:p>
    <w:p w14:paraId="5D384955" w14:textId="79ED240D" w:rsidR="00BF0C8B" w:rsidRDefault="00BF0C8B" w:rsidP="00395FDC">
      <w:pPr>
        <w:pStyle w:val="ListParagraph"/>
        <w:numPr>
          <w:ilvl w:val="1"/>
          <w:numId w:val="38"/>
        </w:numPr>
      </w:pPr>
      <w:proofErr w:type="spellStart"/>
      <w:r>
        <w:t>Reponse</w:t>
      </w:r>
      <w:proofErr w:type="spellEnd"/>
      <w:r>
        <w:t xml:space="preserve"> should be </w:t>
      </w:r>
      <w:proofErr w:type="spellStart"/>
      <w:r>
        <w:t>atleast</w:t>
      </w:r>
      <w:proofErr w:type="spellEnd"/>
      <w:r>
        <w:t xml:space="preserve"> 50 characters long</w:t>
      </w:r>
    </w:p>
    <w:p w14:paraId="4C18E2A8" w14:textId="599A8C15" w:rsidR="001343D6" w:rsidRDefault="001343D6" w:rsidP="00395FDC">
      <w:pPr>
        <w:pStyle w:val="ListParagraph"/>
        <w:numPr>
          <w:ilvl w:val="1"/>
          <w:numId w:val="38"/>
        </w:numPr>
      </w:pPr>
      <w:r>
        <w:t>Allowed values for request status are – New/Approved/Pending</w:t>
      </w:r>
    </w:p>
    <w:p w14:paraId="587D760F" w14:textId="2F7DFBBA" w:rsidR="00076D15" w:rsidRPr="00E656C3" w:rsidRDefault="00076D15" w:rsidP="00076D15">
      <w:r w:rsidRPr="00BF29FF">
        <w:rPr>
          <w:u w:val="single"/>
        </w:rPr>
        <w:t>Note</w:t>
      </w:r>
      <w:r>
        <w:t xml:space="preserve">: Pre-populate the </w:t>
      </w:r>
      <w:r w:rsidR="00401CC0">
        <w:t>Extension Reasons</w:t>
      </w:r>
      <w:r>
        <w:t xml:space="preserve"> table with </w:t>
      </w:r>
      <w:r w:rsidR="00401CC0">
        <w:t>5 reasons</w:t>
      </w:r>
      <w:r w:rsidR="009A7011">
        <w:t>. Make sure the last reason is added as others</w:t>
      </w:r>
    </w:p>
    <w:p w14:paraId="67897CA8" w14:textId="77777777" w:rsidR="002C6727" w:rsidRDefault="002C6727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BE8C4EF" w14:textId="0C3BA72F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121283D3" w14:textId="1389FB65" w:rsidR="00076D15" w:rsidRDefault="00076D15" w:rsidP="00395FDC">
      <w:pPr>
        <w:pStyle w:val="ListParagraph"/>
        <w:numPr>
          <w:ilvl w:val="1"/>
          <w:numId w:val="39"/>
        </w:numPr>
      </w:pPr>
      <w:r>
        <w:t xml:space="preserve">Return </w:t>
      </w:r>
      <w:r w:rsidR="009A7011">
        <w:t>extension reasons list</w:t>
      </w:r>
    </w:p>
    <w:p w14:paraId="0DE664F9" w14:textId="4F890DA7" w:rsidR="00076D15" w:rsidRDefault="006F6FB1" w:rsidP="00395FDC">
      <w:pPr>
        <w:pStyle w:val="ListParagraph"/>
        <w:numPr>
          <w:ilvl w:val="1"/>
          <w:numId w:val="39"/>
        </w:numPr>
      </w:pPr>
      <w:r>
        <w:t>Insert a new extensions request</w:t>
      </w:r>
    </w:p>
    <w:p w14:paraId="05444BFC" w14:textId="2B5B0222" w:rsidR="00076D15" w:rsidRDefault="006F6FB1" w:rsidP="00395FDC">
      <w:pPr>
        <w:pStyle w:val="ListParagraph"/>
        <w:numPr>
          <w:ilvl w:val="1"/>
          <w:numId w:val="39"/>
        </w:numPr>
      </w:pPr>
      <w:r>
        <w:t>Return extension requests list</w:t>
      </w:r>
    </w:p>
    <w:p w14:paraId="59C39D3B" w14:textId="5D6DA4FF" w:rsidR="00076D15" w:rsidRDefault="006F6FB1" w:rsidP="00395FDC">
      <w:pPr>
        <w:pStyle w:val="ListParagraph"/>
        <w:numPr>
          <w:ilvl w:val="1"/>
          <w:numId w:val="39"/>
        </w:numPr>
      </w:pPr>
      <w:r>
        <w:t>Return an extension request by id</w:t>
      </w:r>
    </w:p>
    <w:p w14:paraId="0BDAFFBD" w14:textId="4174D647" w:rsidR="007C155F" w:rsidRDefault="006F6FB1" w:rsidP="00076D15">
      <w:pPr>
        <w:pStyle w:val="ListParagraph"/>
        <w:numPr>
          <w:ilvl w:val="1"/>
          <w:numId w:val="39"/>
        </w:numPr>
      </w:pPr>
      <w:r>
        <w:t>Update an extension request status</w:t>
      </w:r>
    </w:p>
    <w:p w14:paraId="2D2CCF58" w14:textId="77777777" w:rsidR="00076D15" w:rsidRDefault="00076D15" w:rsidP="00076D15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1831F6DE" w14:textId="5D623014" w:rsidR="00076D15" w:rsidRDefault="001343D6" w:rsidP="00395FDC">
      <w:pPr>
        <w:pStyle w:val="ListParagraph"/>
        <w:numPr>
          <w:ilvl w:val="1"/>
          <w:numId w:val="40"/>
        </w:numPr>
      </w:pPr>
      <w:r>
        <w:t>Fetch all extension reasons list</w:t>
      </w:r>
    </w:p>
    <w:p w14:paraId="7ACA1405" w14:textId="708E3BA0" w:rsidR="004655D8" w:rsidRDefault="001343D6" w:rsidP="00395FDC">
      <w:pPr>
        <w:pStyle w:val="ListParagraph"/>
        <w:numPr>
          <w:ilvl w:val="1"/>
          <w:numId w:val="40"/>
        </w:numPr>
      </w:pPr>
      <w:r>
        <w:t>Add a new extension request</w:t>
      </w:r>
    </w:p>
    <w:p w14:paraId="356F07D7" w14:textId="771CE8A2" w:rsidR="004655D8" w:rsidRDefault="001343D6" w:rsidP="00395FDC">
      <w:pPr>
        <w:pStyle w:val="ListParagraph"/>
        <w:numPr>
          <w:ilvl w:val="1"/>
          <w:numId w:val="40"/>
        </w:numPr>
      </w:pPr>
      <w:r>
        <w:t xml:space="preserve">Fetch new </w:t>
      </w:r>
      <w:r w:rsidR="00604395">
        <w:t>extension requests</w:t>
      </w:r>
    </w:p>
    <w:p w14:paraId="50BE3DF7" w14:textId="6713CD5E" w:rsidR="004655D8" w:rsidRDefault="004655D8" w:rsidP="00395FDC">
      <w:pPr>
        <w:pStyle w:val="ListParagraph"/>
        <w:numPr>
          <w:ilvl w:val="1"/>
          <w:numId w:val="40"/>
        </w:numPr>
      </w:pPr>
      <w:r>
        <w:t xml:space="preserve">Fetch </w:t>
      </w:r>
      <w:r w:rsidR="00604395">
        <w:t>an extension request by ID</w:t>
      </w:r>
    </w:p>
    <w:p w14:paraId="7F408A89" w14:textId="53FD9600" w:rsidR="00F129CF" w:rsidRDefault="00604395" w:rsidP="004655D8">
      <w:pPr>
        <w:pStyle w:val="ListParagraph"/>
        <w:numPr>
          <w:ilvl w:val="1"/>
          <w:numId w:val="40"/>
        </w:numPr>
      </w:pPr>
      <w:r>
        <w:t>Approve/Reject extension request</w:t>
      </w:r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5E82B13C" w14:textId="1D2A4DE0" w:rsidR="007C155F" w:rsidRDefault="00CA434A" w:rsidP="00395FDC">
      <w:pPr>
        <w:pStyle w:val="ListParagraph"/>
        <w:numPr>
          <w:ilvl w:val="1"/>
          <w:numId w:val="40"/>
        </w:numPr>
      </w:pPr>
      <w:r>
        <w:t>Each customer is allowed to have a maximum of 6 extension requests in a span of 3 years.</w:t>
      </w:r>
    </w:p>
    <w:p w14:paraId="3CB59538" w14:textId="3EDD2A74" w:rsidR="00CA434A" w:rsidRDefault="00CA434A" w:rsidP="00395FDC">
      <w:pPr>
        <w:pStyle w:val="ListParagraph"/>
        <w:numPr>
          <w:ilvl w:val="1"/>
          <w:numId w:val="40"/>
        </w:numPr>
      </w:pPr>
      <w:r>
        <w:t>A customer cannot raise more than 3 extension request for a single loan. If a customer tries to raise more than 3 requests generate a user-defined exception as “</w:t>
      </w:r>
      <w:proofErr w:type="spellStart"/>
      <w:r>
        <w:t>MaximumExtensionsLimitReachedException</w:t>
      </w:r>
      <w:proofErr w:type="spellEnd"/>
      <w:r>
        <w:t>”</w:t>
      </w:r>
    </w:p>
    <w:p w14:paraId="45B272F7" w14:textId="69F14ADD" w:rsidR="00CA434A" w:rsidRDefault="00CA434A" w:rsidP="00395FDC">
      <w:pPr>
        <w:pStyle w:val="ListParagraph"/>
        <w:numPr>
          <w:ilvl w:val="1"/>
          <w:numId w:val="40"/>
        </w:numPr>
      </w:pPr>
      <w:r>
        <w:t>In a single financial year more than 2 requests are not allowed for a customer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7B38209A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218D911" w14:textId="77777777" w:rsidR="00E07792" w:rsidRDefault="00E07792" w:rsidP="00E07792">
      <w:pPr>
        <w:pStyle w:val="ListParagraph"/>
      </w:pP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45AD55E0" w14:textId="3FFC4A85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17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>EMI Extensions</w:t>
      </w:r>
      <w:r w:rsidR="005D3F9D" w:rsidRPr="00AC7C91">
        <w:rPr>
          <w:sz w:val="16"/>
        </w:rPr>
        <w:t xml:space="preserve"> </w:t>
      </w:r>
      <w:r w:rsidRPr="00AC7C91">
        <w:rPr>
          <w:sz w:val="16"/>
        </w:rPr>
        <w:t xml:space="preserve">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1B47A495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/reasons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1A5C8822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73A466BA" w14:textId="6ADF4AE7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134975DC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6C991CEF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customers can choose the extension reasons from the reasons list returned by the endpoint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2B9EA9B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48997F50" w:rsidR="00E07792" w:rsidRPr="009D763B" w:rsidRDefault="0003394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ReasonDTO</w:t>
            </w:r>
            <w:proofErr w:type="spellEnd"/>
          </w:p>
        </w:tc>
      </w:tr>
    </w:tbl>
    <w:p w14:paraId="65C2BA76" w14:textId="4C4A059A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18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7C986D36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newrequest</w:t>
            </w:r>
            <w:proofErr w:type="spellEnd"/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36ACA5AA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22921831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59B6D688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56510B3A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customer can raise a new extension request for loan EMI payment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E289884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7356FBA2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1833F57F" w14:textId="48C0E54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19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2B8E85DD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0AD1BE18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2E2EDE0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73EEA8D6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5708ED6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a bank manager can view new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extension requests raised in the system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699653B9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0C88D5CD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ExtensionRequestDTOs</w:t>
            </w:r>
            <w:proofErr w:type="spellEnd"/>
          </w:p>
        </w:tc>
      </w:tr>
    </w:tbl>
    <w:p w14:paraId="18CF622E" w14:textId="3DCF7D01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20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12708C93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787EC83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32D44019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BA79DC" w14:textId="13ABCFA2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41493771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bank managers can use this endpoint to view the extension request so that they can approve/reject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30E0CFBB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3B8DFF11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</w:t>
            </w:r>
            <w:proofErr w:type="spellEnd"/>
          </w:p>
        </w:tc>
      </w:tr>
    </w:tbl>
    <w:p w14:paraId="32744D74" w14:textId="65CB3243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21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71E93328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517F099D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11A0AF18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5C69E423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65620A4C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bank manager can approve/reject the extensions request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7D3201E9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ResponseDTO</w:t>
            </w:r>
            <w:proofErr w:type="spellEnd"/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028054F7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32D7AB8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267AA65" w14:textId="77777777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69F884F" w14:textId="3808F55C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NewExtensionRequestFormComponent</w:t>
      </w:r>
      <w:proofErr w:type="spellEnd"/>
    </w:p>
    <w:p w14:paraId="213D12C5" w14:textId="52D85D8E" w:rsidR="00297606" w:rsidRDefault="00297606" w:rsidP="00297606">
      <w:pPr>
        <w:pStyle w:val="ListParagraph"/>
        <w:numPr>
          <w:ilvl w:val="0"/>
          <w:numId w:val="64"/>
        </w:numPr>
      </w:pPr>
      <w:r>
        <w:t>Create a component</w:t>
      </w:r>
      <w:r w:rsidR="00AA2F51">
        <w:t xml:space="preserve"> with a form</w:t>
      </w:r>
      <w:r>
        <w:t xml:space="preserve"> and allow the navigation to it for </w:t>
      </w:r>
      <w:r w:rsidR="00AA2F51">
        <w:t>customers</w:t>
      </w:r>
      <w:r>
        <w:t xml:space="preserve"> </w:t>
      </w:r>
    </w:p>
    <w:p w14:paraId="3F05E1C3" w14:textId="6538064A" w:rsidR="00297606" w:rsidRDefault="00AA2F51" w:rsidP="00297606">
      <w:pPr>
        <w:pStyle w:val="ListParagraph"/>
        <w:numPr>
          <w:ilvl w:val="0"/>
          <w:numId w:val="64"/>
        </w:numPr>
      </w:pPr>
      <w:r>
        <w:t>The component should allow the user to select the reason from a dropdown list.</w:t>
      </w:r>
    </w:p>
    <w:p w14:paraId="29DB82DC" w14:textId="315632F4" w:rsidR="00AA2F51" w:rsidRDefault="00AA2F51" w:rsidP="00297606">
      <w:pPr>
        <w:pStyle w:val="ListParagraph"/>
        <w:numPr>
          <w:ilvl w:val="0"/>
          <w:numId w:val="64"/>
        </w:numPr>
      </w:pPr>
      <w:r>
        <w:lastRenderedPageBreak/>
        <w:t xml:space="preserve">If customer selects the reason as others, then he must </w:t>
      </w:r>
      <w:proofErr w:type="spellStart"/>
      <w:r>
        <w:t>manully</w:t>
      </w:r>
      <w:proofErr w:type="spellEnd"/>
      <w:r>
        <w:t xml:space="preserve"> provide a reason in textbox which should be hidden otherwise.</w:t>
      </w:r>
    </w:p>
    <w:p w14:paraId="1FF415F4" w14:textId="77777777" w:rsidR="00297606" w:rsidRDefault="00297606" w:rsidP="00297606">
      <w:pPr>
        <w:pStyle w:val="ListParagraph"/>
        <w:numPr>
          <w:ilvl w:val="0"/>
          <w:numId w:val="64"/>
        </w:numPr>
      </w:pPr>
      <w:r>
        <w:t>Validate all the data before it’s submitted</w:t>
      </w:r>
    </w:p>
    <w:p w14:paraId="71FAE51D" w14:textId="0DD3F3F7" w:rsidR="00297606" w:rsidRDefault="00297606" w:rsidP="00297606">
      <w:pPr>
        <w:pStyle w:val="ListParagraph"/>
        <w:numPr>
          <w:ilvl w:val="0"/>
          <w:numId w:val="64"/>
        </w:numPr>
      </w:pPr>
      <w:r>
        <w:t xml:space="preserve">On successful submission of </w:t>
      </w:r>
      <w:r w:rsidR="00AA2F51">
        <w:t>request</w:t>
      </w:r>
      <w:r w:rsidR="00B946DA">
        <w:t xml:space="preserve"> display an acknowledgement.</w:t>
      </w:r>
    </w:p>
    <w:p w14:paraId="41348192" w14:textId="77777777" w:rsidR="00297606" w:rsidRDefault="00297606" w:rsidP="00297606">
      <w:pPr>
        <w:pStyle w:val="ListParagraph"/>
        <w:ind w:left="1080"/>
      </w:pPr>
    </w:p>
    <w:p w14:paraId="165B9795" w14:textId="1A0CD73C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ExtensionRequestListComponent</w:t>
      </w:r>
      <w:proofErr w:type="spellEnd"/>
    </w:p>
    <w:p w14:paraId="52D2E4ED" w14:textId="308BFD33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F06EDF">
        <w:t>bank managers</w:t>
      </w:r>
    </w:p>
    <w:p w14:paraId="7FA541F8" w14:textId="057D6AE4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The component should display the </w:t>
      </w:r>
      <w:r w:rsidR="00F06EDF">
        <w:t>extensions</w:t>
      </w:r>
      <w:r w:rsidR="00A119CF">
        <w:t xml:space="preserve"> </w:t>
      </w:r>
      <w:r>
        <w:t>in a tabular formats</w:t>
      </w:r>
      <w:r w:rsidR="00F06EDF">
        <w:t xml:space="preserve"> using bootstrap tables</w:t>
      </w:r>
    </w:p>
    <w:p w14:paraId="255376EA" w14:textId="23A8085B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Each </w:t>
      </w:r>
      <w:r w:rsidR="00A119CF">
        <w:t>ticket</w:t>
      </w:r>
      <w:r>
        <w:t xml:space="preserve"> should have </w:t>
      </w:r>
      <w:r w:rsidR="004C47E7">
        <w:t>respond</w:t>
      </w:r>
      <w:r>
        <w:t xml:space="preserve"> button which should navigate to </w:t>
      </w:r>
      <w:r w:rsidR="004C47E7">
        <w:t>Respond extension component by passing the request id through route parameters</w:t>
      </w:r>
    </w:p>
    <w:p w14:paraId="0E05C0AF" w14:textId="77777777" w:rsidR="00297606" w:rsidRDefault="00297606" w:rsidP="00297606">
      <w:pPr>
        <w:pStyle w:val="ListParagraph"/>
        <w:ind w:left="1080"/>
      </w:pPr>
    </w:p>
    <w:p w14:paraId="0DBDC39B" w14:textId="1B90C69E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RespondExtensionComponent</w:t>
      </w:r>
      <w:proofErr w:type="spellEnd"/>
    </w:p>
    <w:p w14:paraId="4405D678" w14:textId="296AF7FC" w:rsidR="00297606" w:rsidRDefault="00297606" w:rsidP="00297606">
      <w:pPr>
        <w:pStyle w:val="ListParagraph"/>
        <w:numPr>
          <w:ilvl w:val="0"/>
          <w:numId w:val="65"/>
        </w:numPr>
      </w:pPr>
      <w:r>
        <w:t>Design a new component fo</w:t>
      </w:r>
      <w:r w:rsidR="0022555D">
        <w:t xml:space="preserve">r </w:t>
      </w:r>
      <w:r w:rsidR="00095756">
        <w:t>bank managers</w:t>
      </w:r>
      <w:r w:rsidR="0022555D">
        <w:t xml:space="preserve"> </w:t>
      </w:r>
      <w:r w:rsidR="00095756">
        <w:t>process the extension requests.</w:t>
      </w:r>
    </w:p>
    <w:p w14:paraId="636A714A" w14:textId="3BB3B8F8" w:rsidR="0022555D" w:rsidRDefault="00095756" w:rsidP="00297606">
      <w:pPr>
        <w:pStyle w:val="ListParagraph"/>
        <w:numPr>
          <w:ilvl w:val="0"/>
          <w:numId w:val="65"/>
        </w:numPr>
      </w:pPr>
      <w:r>
        <w:t>The component must display the request details along with accept/reject buttons.</w:t>
      </w:r>
    </w:p>
    <w:p w14:paraId="52D7CBD6" w14:textId="78CBCEF8" w:rsidR="00095756" w:rsidRDefault="00095756" w:rsidP="00297606">
      <w:pPr>
        <w:pStyle w:val="ListParagraph"/>
        <w:numPr>
          <w:ilvl w:val="0"/>
          <w:numId w:val="65"/>
        </w:numPr>
      </w:pPr>
      <w:r>
        <w:t>If bank manager should also provide a proper response when processing the request.</w:t>
      </w:r>
    </w:p>
    <w:p w14:paraId="6D1D60E0" w14:textId="3568EC10" w:rsidR="00297606" w:rsidRDefault="00095756" w:rsidP="008D7929">
      <w:pPr>
        <w:pStyle w:val="ListParagraph"/>
        <w:numPr>
          <w:ilvl w:val="0"/>
          <w:numId w:val="65"/>
        </w:numPr>
      </w:pPr>
      <w:r>
        <w:t>Once the details are updated an acknowledgement should be displayed.</w:t>
      </w:r>
    </w:p>
    <w:p w14:paraId="592953C6" w14:textId="77777777" w:rsidR="00095756" w:rsidRDefault="00095756" w:rsidP="00095756">
      <w:pPr>
        <w:pStyle w:val="ListParagraph"/>
        <w:ind w:left="1080"/>
      </w:pPr>
    </w:p>
    <w:p w14:paraId="300E96D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ABCA9FE" w14:textId="26C6CAE8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297606">
        <w:t>ch will communicate with the micro-services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8566827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041FF9B0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60629F">
        <w:rPr>
          <w:rFonts w:ascii="Arial" w:eastAsia="Times New Roman" w:hAnsi="Arial"/>
          <w:sz w:val="20"/>
          <w:szCs w:val="20"/>
        </w:rPr>
        <w:t>Front 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8566828"/>
      <w:r>
        <w:t>Design Considerations</w:t>
      </w:r>
      <w:bookmarkEnd w:id="26"/>
    </w:p>
    <w:p w14:paraId="2F93CDA6" w14:textId="448E6790" w:rsidR="000F5EE1" w:rsidRPr="000F5EE1" w:rsidRDefault="000F5EE1" w:rsidP="000F5EE1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14:paraId="7A0519BA" w14:textId="37FC33D0" w:rsidR="00484955" w:rsidRDefault="00BE3FAD" w:rsidP="00484955">
      <w:pPr>
        <w:pStyle w:val="Bodytext"/>
        <w:ind w:left="270" w:right="1109"/>
      </w:pPr>
      <w:r>
        <w:object w:dxaOrig="1508" w:dyaOrig="984" w14:anchorId="2A9F2F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6pt" o:ole="">
            <v:imagedata r:id="rId28" o:title=""/>
          </v:shape>
          <o:OLEObject Type="Embed" ProgID="PowerPoint.Show.12" ShapeID="_x0000_i1025" DrawAspect="Icon" ObjectID="_1730743505" r:id="rId29"/>
        </w:object>
      </w:r>
    </w:p>
    <w:p w14:paraId="5C12112D" w14:textId="3C29E375" w:rsidR="006A07BA" w:rsidRDefault="006A07BA" w:rsidP="006A07BA">
      <w:pPr>
        <w:pStyle w:val="Bodytext"/>
        <w:ind w:left="270" w:right="1109"/>
        <w:jc w:val="left"/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tbl>
      <w:tblPr>
        <w:tblStyle w:val="TableGrid1"/>
        <w:tblW w:w="9298" w:type="dxa"/>
        <w:tblLook w:val="04A0" w:firstRow="1" w:lastRow="0" w:firstColumn="1" w:lastColumn="0" w:noHBand="0" w:noVBand="1"/>
      </w:tblPr>
      <w:tblGrid>
        <w:gridCol w:w="3160"/>
        <w:gridCol w:w="6138"/>
      </w:tblGrid>
      <w:tr w:rsidR="00157425" w14:paraId="3D5C7B91" w14:textId="77777777" w:rsidTr="008D7929">
        <w:tc>
          <w:tcPr>
            <w:tcW w:w="693" w:type="dxa"/>
          </w:tcPr>
          <w:p w14:paraId="6BE1D587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8605" w:type="dxa"/>
          </w:tcPr>
          <w:p w14:paraId="51C994C0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157425" w14:paraId="7FA2666E" w14:textId="77777777" w:rsidTr="008D7929">
        <w:tc>
          <w:tcPr>
            <w:tcW w:w="693" w:type="dxa"/>
          </w:tcPr>
          <w:p w14:paraId="1FFD4025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51929672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157425" w14:paraId="2629834A" w14:textId="77777777" w:rsidTr="008D7929">
        <w:tc>
          <w:tcPr>
            <w:tcW w:w="693" w:type="dxa"/>
          </w:tcPr>
          <w:p w14:paraId="1440940F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0C7CADF0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157425" w14:paraId="707A0CE7" w14:textId="77777777" w:rsidTr="008D7929">
        <w:tc>
          <w:tcPr>
            <w:tcW w:w="693" w:type="dxa"/>
          </w:tcPr>
          <w:p w14:paraId="219E8314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59175DE5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157425" w14:paraId="18CB02D2" w14:textId="77777777" w:rsidTr="008D7929">
        <w:tc>
          <w:tcPr>
            <w:tcW w:w="693" w:type="dxa"/>
          </w:tcPr>
          <w:p w14:paraId="154DFDA5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6C086301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157425" w14:paraId="6EE212D3" w14:textId="77777777" w:rsidTr="008D7929">
        <w:tc>
          <w:tcPr>
            <w:tcW w:w="693" w:type="dxa"/>
          </w:tcPr>
          <w:p w14:paraId="3F37E3AB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5E25E57F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157425" w14:paraId="74E04A26" w14:textId="77777777" w:rsidTr="008D7929">
        <w:tc>
          <w:tcPr>
            <w:tcW w:w="693" w:type="dxa"/>
          </w:tcPr>
          <w:p w14:paraId="71F912C0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7B51316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157425" w14:paraId="3EA01C51" w14:textId="77777777" w:rsidTr="008D7929">
        <w:tc>
          <w:tcPr>
            <w:tcW w:w="693" w:type="dxa"/>
          </w:tcPr>
          <w:p w14:paraId="5B899401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47FFE279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157425" w14:paraId="46684A3A" w14:textId="77777777" w:rsidTr="008D7929">
        <w:tc>
          <w:tcPr>
            <w:tcW w:w="693" w:type="dxa"/>
          </w:tcPr>
          <w:p w14:paraId="1F6B1988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6ABF4288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157425" w14:paraId="1234369C" w14:textId="77777777" w:rsidTr="008D7929">
        <w:tc>
          <w:tcPr>
            <w:tcW w:w="693" w:type="dxa"/>
          </w:tcPr>
          <w:p w14:paraId="29F45F59" w14:textId="77777777" w:rsidR="00157425" w:rsidRDefault="00157425" w:rsidP="008D7929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8605" w:type="dxa"/>
          </w:tcPr>
          <w:p w14:paraId="1EFAAFBA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157425" w14:paraId="33B096CC" w14:textId="77777777" w:rsidTr="008D7929">
        <w:tc>
          <w:tcPr>
            <w:tcW w:w="693" w:type="dxa"/>
          </w:tcPr>
          <w:p w14:paraId="781FAF72" w14:textId="0CE8ED78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729AB22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157425" w14:paraId="5BD96BD9" w14:textId="77777777" w:rsidTr="008D7929">
        <w:tc>
          <w:tcPr>
            <w:tcW w:w="693" w:type="dxa"/>
          </w:tcPr>
          <w:p w14:paraId="1895DEDD" w14:textId="6F74B2EF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48937417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157425" w14:paraId="20DE62B9" w14:textId="77777777" w:rsidTr="008D7929">
        <w:tc>
          <w:tcPr>
            <w:tcW w:w="693" w:type="dxa"/>
          </w:tcPr>
          <w:p w14:paraId="3F0B4756" w14:textId="77777777" w:rsidR="00157425" w:rsidRPr="00342C75" w:rsidRDefault="00157425" w:rsidP="008D7929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8605" w:type="dxa"/>
          </w:tcPr>
          <w:p w14:paraId="2EBC9079" w14:textId="77777777" w:rsidR="0015742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2FF50D2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67CC3A1D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0AEE8268" w14:textId="77777777" w:rsidR="000B485C" w:rsidRDefault="000B485C" w:rsidP="00484955">
      <w:pPr>
        <w:pStyle w:val="Bodytext"/>
        <w:ind w:left="270" w:right="1109"/>
      </w:pP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7" w:name="_Toc118566829"/>
      <w:bookmarkStart w:id="28" w:name="_Toc81026471"/>
      <w:bookmarkStart w:id="29" w:name="_Toc246846478"/>
      <w:r>
        <w:lastRenderedPageBreak/>
        <w:t>Reference learning</w:t>
      </w:r>
      <w:bookmarkEnd w:id="27"/>
    </w:p>
    <w:bookmarkEnd w:id="28"/>
    <w:bookmarkEnd w:id="29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lastRenderedPageBreak/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7571175F" w14:textId="77777777" w:rsidR="00484955" w:rsidRDefault="00484955" w:rsidP="00484955">
      <w:pPr>
        <w:pStyle w:val="ListParagraph"/>
      </w:pPr>
    </w:p>
    <w:p w14:paraId="353CCDF7" w14:textId="05AE1604" w:rsidR="009B0962" w:rsidRDefault="009B0962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0" w:name="_Toc118566830"/>
      <w:r>
        <w:t>Project Templates</w:t>
      </w:r>
      <w:bookmarkEnd w:id="30"/>
    </w:p>
    <w:p w14:paraId="4B7537BE" w14:textId="57C9C8A9" w:rsidR="003A1921" w:rsidRDefault="00416F12" w:rsidP="009B0962">
      <w:r>
        <w:object w:dxaOrig="1495" w:dyaOrig="983" w14:anchorId="46F73411">
          <v:shape id="_x0000_i1026" type="#_x0000_t75" style="width:74.4pt;height:49.2pt" o:ole="">
            <v:imagedata r:id="rId48" o:title=""/>
          </v:shape>
          <o:OLEObject Type="Embed" ProgID="Package" ShapeID="_x0000_i1026" DrawAspect="Icon" ObjectID="_1730743506" r:id="rId49"/>
        </w:object>
      </w:r>
    </w:p>
    <w:p w14:paraId="7323E03F" w14:textId="3E8DF3DD" w:rsidR="003A7AA2" w:rsidRDefault="00FC498D" w:rsidP="009B0962">
      <w:r>
        <w:object w:dxaOrig="1704" w:dyaOrig="816" w14:anchorId="021329DC">
          <v:shape id="_x0000_i1031" type="#_x0000_t75" style="width:85.2pt;height:40.8pt" o:ole="">
            <v:imagedata r:id="rId50" o:title=""/>
          </v:shape>
          <o:OLEObject Type="Embed" ProgID="Package" ShapeID="_x0000_i1031" DrawAspect="Content" ObjectID="_1730743507" r:id="rId51"/>
        </w:object>
      </w:r>
    </w:p>
    <w:p w14:paraId="1495558F" w14:textId="77777777" w:rsidR="00416F12" w:rsidRDefault="00416F12" w:rsidP="009B0962">
      <w:r>
        <w:object w:dxaOrig="1495" w:dyaOrig="983" w14:anchorId="3FFFF936">
          <v:shape id="_x0000_i1027" type="#_x0000_t75" style="width:74.4pt;height:49.2pt" o:ole="">
            <v:imagedata r:id="rId52" o:title=""/>
          </v:shape>
          <o:OLEObject Type="Embed" ProgID="Package" ShapeID="_x0000_i1027" DrawAspect="Icon" ObjectID="_1730743508" r:id="rId53"/>
        </w:object>
      </w:r>
    </w:p>
    <w:p w14:paraId="5A08512D" w14:textId="77777777" w:rsidR="00416F12" w:rsidRDefault="00416F12" w:rsidP="009B0962">
      <w:r>
        <w:object w:dxaOrig="1495" w:dyaOrig="983" w14:anchorId="0C1F0CE8">
          <v:shape id="_x0000_i1028" type="#_x0000_t75" style="width:74.4pt;height:49.2pt" o:ole="">
            <v:imagedata r:id="rId54" o:title=""/>
          </v:shape>
          <o:OLEObject Type="Embed" ProgID="Package" ShapeID="_x0000_i1028" DrawAspect="Icon" ObjectID="_1730743509" r:id="rId55"/>
        </w:object>
      </w:r>
    </w:p>
    <w:p w14:paraId="1E3EE6CB" w14:textId="77777777" w:rsidR="00416F12" w:rsidRPr="009B0962" w:rsidRDefault="00416F12" w:rsidP="009B0962"/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1" w:name="_Toc118566831"/>
      <w:r>
        <w:t>Change Log</w:t>
      </w:r>
      <w:bookmarkEnd w:id="31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9B0962" w:rsidRPr="00106E5F" w14:paraId="3269E809" w14:textId="77777777" w:rsidTr="00AE2372">
        <w:tc>
          <w:tcPr>
            <w:tcW w:w="1087" w:type="dxa"/>
            <w:shd w:val="clear" w:color="auto" w:fill="FFCC99"/>
          </w:tcPr>
          <w:p w14:paraId="1C097589" w14:textId="77777777" w:rsidR="009B0962" w:rsidRPr="00106E5F" w:rsidRDefault="009B0962" w:rsidP="00AE2372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31EED4E3" w14:textId="77777777" w:rsidR="009B0962" w:rsidRPr="00106E5F" w:rsidRDefault="009B0962" w:rsidP="00AE2372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9B0962" w14:paraId="75A38EA2" w14:textId="77777777" w:rsidTr="00AE2372">
        <w:tc>
          <w:tcPr>
            <w:tcW w:w="1087" w:type="dxa"/>
          </w:tcPr>
          <w:p w14:paraId="23F7821E" w14:textId="77777777" w:rsidR="009B0962" w:rsidRPr="00106E5F" w:rsidRDefault="009B0962" w:rsidP="009B096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694776C0" w14:textId="1FA7FC5D" w:rsidR="009B0962" w:rsidRPr="00106E5F" w:rsidRDefault="009B0962" w:rsidP="007643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7643B0">
              <w:rPr>
                <w:sz w:val="20"/>
              </w:rPr>
              <w:t>05</w:t>
            </w:r>
            <w:r>
              <w:rPr>
                <w:sz w:val="20"/>
              </w:rPr>
              <w:t>-</w:t>
            </w:r>
            <w:r w:rsidR="007643B0">
              <w:rPr>
                <w:sz w:val="20"/>
              </w:rPr>
              <w:t>November</w:t>
            </w:r>
            <w:r>
              <w:rPr>
                <w:sz w:val="20"/>
              </w:rPr>
              <w:t>-2022 by Khaleelullah Hussaini Syed</w:t>
            </w:r>
          </w:p>
        </w:tc>
      </w:tr>
      <w:tr w:rsidR="009B0962" w14:paraId="5966229F" w14:textId="77777777" w:rsidTr="00AE2372">
        <w:trPr>
          <w:cantSplit/>
          <w:trHeight w:val="100"/>
        </w:trPr>
        <w:tc>
          <w:tcPr>
            <w:tcW w:w="1087" w:type="dxa"/>
            <w:vMerge w:val="restart"/>
          </w:tcPr>
          <w:p w14:paraId="1EA3CE25" w14:textId="6228D921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14:paraId="0D282D7F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9B0962" w14:paraId="1143F877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3E4B2486" w14:textId="77777777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3C4FEB2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76BE096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20939FE1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5A6935DB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9B0962" w14:paraId="2FF93476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62204EE9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C802C3F" w14:textId="2196D9B5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 w:val="restart"/>
          </w:tcPr>
          <w:p w14:paraId="2C2E1A12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 w:val="restart"/>
          </w:tcPr>
          <w:p w14:paraId="7FAAEC51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B38E014" w14:textId="5C46C23F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9B0962" w14:paraId="037F9B51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76E51CDC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E912087" w14:textId="1E153DF5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3099B795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4248F1F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9935062" w14:textId="070D2370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</w:tbl>
    <w:p w14:paraId="4192A5D6" w14:textId="77777777" w:rsidR="009B0962" w:rsidRDefault="009B0962" w:rsidP="009B0962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813D7" w14:textId="77777777" w:rsidR="00B97576" w:rsidRDefault="00B97576">
      <w:r>
        <w:separator/>
      </w:r>
    </w:p>
  </w:endnote>
  <w:endnote w:type="continuationSeparator" w:id="0">
    <w:p w14:paraId="177801F7" w14:textId="77777777" w:rsidR="00B97576" w:rsidRDefault="00B97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FE2669" w:rsidRDefault="00FE2669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FE2669" w:rsidRPr="002B50D0" w:rsidRDefault="00FE2669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BC211" w14:textId="77777777" w:rsidR="00B97576" w:rsidRDefault="00B97576">
      <w:r>
        <w:separator/>
      </w:r>
    </w:p>
  </w:footnote>
  <w:footnote w:type="continuationSeparator" w:id="0">
    <w:p w14:paraId="1A345948" w14:textId="77777777" w:rsidR="00B97576" w:rsidRDefault="00B975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FE2669" w:rsidRDefault="00FE2669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9D69A7"/>
    <w:multiLevelType w:val="hybridMultilevel"/>
    <w:tmpl w:val="649051E2"/>
    <w:lvl w:ilvl="0" w:tplc="CF0A65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986F0A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989314">
    <w:abstractNumId w:val="20"/>
  </w:num>
  <w:num w:numId="2" w16cid:durableId="1975716626">
    <w:abstractNumId w:val="16"/>
  </w:num>
  <w:num w:numId="3" w16cid:durableId="1957522446">
    <w:abstractNumId w:val="9"/>
  </w:num>
  <w:num w:numId="4" w16cid:durableId="1955210381">
    <w:abstractNumId w:val="7"/>
  </w:num>
  <w:num w:numId="5" w16cid:durableId="902985841">
    <w:abstractNumId w:val="6"/>
  </w:num>
  <w:num w:numId="6" w16cid:durableId="1623222275">
    <w:abstractNumId w:val="5"/>
  </w:num>
  <w:num w:numId="7" w16cid:durableId="1669744952">
    <w:abstractNumId w:val="4"/>
  </w:num>
  <w:num w:numId="8" w16cid:durableId="1795831580">
    <w:abstractNumId w:val="8"/>
  </w:num>
  <w:num w:numId="9" w16cid:durableId="1678927319">
    <w:abstractNumId w:val="3"/>
  </w:num>
  <w:num w:numId="10" w16cid:durableId="83378096">
    <w:abstractNumId w:val="2"/>
  </w:num>
  <w:num w:numId="11" w16cid:durableId="966744518">
    <w:abstractNumId w:val="1"/>
  </w:num>
  <w:num w:numId="12" w16cid:durableId="1617638633">
    <w:abstractNumId w:val="0"/>
  </w:num>
  <w:num w:numId="13" w16cid:durableId="230308652">
    <w:abstractNumId w:val="31"/>
  </w:num>
  <w:num w:numId="14" w16cid:durableId="898901728">
    <w:abstractNumId w:val="26"/>
  </w:num>
  <w:num w:numId="15" w16cid:durableId="449009838">
    <w:abstractNumId w:val="21"/>
  </w:num>
  <w:num w:numId="16" w16cid:durableId="824050595">
    <w:abstractNumId w:val="55"/>
  </w:num>
  <w:num w:numId="17" w16cid:durableId="1677224646">
    <w:abstractNumId w:val="40"/>
  </w:num>
  <w:num w:numId="18" w16cid:durableId="1167475929">
    <w:abstractNumId w:val="37"/>
  </w:num>
  <w:num w:numId="19" w16cid:durableId="645860781">
    <w:abstractNumId w:val="11"/>
  </w:num>
  <w:num w:numId="20" w16cid:durableId="626666775">
    <w:abstractNumId w:val="19"/>
  </w:num>
  <w:num w:numId="21" w16cid:durableId="995492139">
    <w:abstractNumId w:val="61"/>
  </w:num>
  <w:num w:numId="22" w16cid:durableId="1045370681">
    <w:abstractNumId w:val="32"/>
  </w:num>
  <w:num w:numId="23" w16cid:durableId="341398023">
    <w:abstractNumId w:val="65"/>
  </w:num>
  <w:num w:numId="24" w16cid:durableId="1991788067">
    <w:abstractNumId w:val="38"/>
  </w:num>
  <w:num w:numId="25" w16cid:durableId="1660843199">
    <w:abstractNumId w:val="22"/>
  </w:num>
  <w:num w:numId="26" w16cid:durableId="1457286083">
    <w:abstractNumId w:val="53"/>
  </w:num>
  <w:num w:numId="27" w16cid:durableId="276565488">
    <w:abstractNumId w:val="49"/>
  </w:num>
  <w:num w:numId="28" w16cid:durableId="370804379">
    <w:abstractNumId w:val="29"/>
  </w:num>
  <w:num w:numId="29" w16cid:durableId="193348964">
    <w:abstractNumId w:val="14"/>
  </w:num>
  <w:num w:numId="30" w16cid:durableId="1163743332">
    <w:abstractNumId w:val="62"/>
  </w:num>
  <w:num w:numId="31" w16cid:durableId="1192721670">
    <w:abstractNumId w:val="54"/>
  </w:num>
  <w:num w:numId="32" w16cid:durableId="895773686">
    <w:abstractNumId w:val="66"/>
  </w:num>
  <w:num w:numId="33" w16cid:durableId="1970429580">
    <w:abstractNumId w:val="52"/>
  </w:num>
  <w:num w:numId="34" w16cid:durableId="1726948862">
    <w:abstractNumId w:val="33"/>
  </w:num>
  <w:num w:numId="35" w16cid:durableId="1811824232">
    <w:abstractNumId w:val="25"/>
  </w:num>
  <w:num w:numId="36" w16cid:durableId="647906718">
    <w:abstractNumId w:val="15"/>
  </w:num>
  <w:num w:numId="37" w16cid:durableId="35549343">
    <w:abstractNumId w:val="41"/>
  </w:num>
  <w:num w:numId="38" w16cid:durableId="999381989">
    <w:abstractNumId w:val="39"/>
  </w:num>
  <w:num w:numId="39" w16cid:durableId="595865499">
    <w:abstractNumId w:val="10"/>
  </w:num>
  <w:num w:numId="40" w16cid:durableId="1117875941">
    <w:abstractNumId w:val="51"/>
  </w:num>
  <w:num w:numId="41" w16cid:durableId="1230312296">
    <w:abstractNumId w:val="45"/>
  </w:num>
  <w:num w:numId="42" w16cid:durableId="331687754">
    <w:abstractNumId w:val="59"/>
  </w:num>
  <w:num w:numId="43" w16cid:durableId="592982454">
    <w:abstractNumId w:val="35"/>
  </w:num>
  <w:num w:numId="44" w16cid:durableId="1919750440">
    <w:abstractNumId w:val="50"/>
  </w:num>
  <w:num w:numId="45" w16cid:durableId="1493447800">
    <w:abstractNumId w:val="30"/>
  </w:num>
  <w:num w:numId="46" w16cid:durableId="330987280">
    <w:abstractNumId w:val="12"/>
  </w:num>
  <w:num w:numId="47" w16cid:durableId="1616983196">
    <w:abstractNumId w:val="47"/>
  </w:num>
  <w:num w:numId="48" w16cid:durableId="1023702091">
    <w:abstractNumId w:val="42"/>
  </w:num>
  <w:num w:numId="49" w16cid:durableId="1450318871">
    <w:abstractNumId w:val="58"/>
  </w:num>
  <w:num w:numId="50" w16cid:durableId="1156141851">
    <w:abstractNumId w:val="28"/>
  </w:num>
  <w:num w:numId="51" w16cid:durableId="808743531">
    <w:abstractNumId w:val="36"/>
  </w:num>
  <w:num w:numId="52" w16cid:durableId="1503202375">
    <w:abstractNumId w:val="46"/>
  </w:num>
  <w:num w:numId="53" w16cid:durableId="440613267">
    <w:abstractNumId w:val="34"/>
  </w:num>
  <w:num w:numId="54" w16cid:durableId="209927505">
    <w:abstractNumId w:val="23"/>
  </w:num>
  <w:num w:numId="55" w16cid:durableId="819619461">
    <w:abstractNumId w:val="63"/>
  </w:num>
  <w:num w:numId="56" w16cid:durableId="1960843379">
    <w:abstractNumId w:val="57"/>
  </w:num>
  <w:num w:numId="57" w16cid:durableId="1400052954">
    <w:abstractNumId w:val="24"/>
  </w:num>
  <w:num w:numId="58" w16cid:durableId="958292802">
    <w:abstractNumId w:val="43"/>
  </w:num>
  <w:num w:numId="59" w16cid:durableId="1775007067">
    <w:abstractNumId w:val="18"/>
  </w:num>
  <w:num w:numId="60" w16cid:durableId="1760711327">
    <w:abstractNumId w:val="48"/>
  </w:num>
  <w:num w:numId="61" w16cid:durableId="5713970">
    <w:abstractNumId w:val="13"/>
  </w:num>
  <w:num w:numId="62" w16cid:durableId="435563875">
    <w:abstractNumId w:val="44"/>
  </w:num>
  <w:num w:numId="63" w16cid:durableId="1718889297">
    <w:abstractNumId w:val="56"/>
  </w:num>
  <w:num w:numId="64" w16cid:durableId="21827460">
    <w:abstractNumId w:val="17"/>
  </w:num>
  <w:num w:numId="65" w16cid:durableId="1065831609">
    <w:abstractNumId w:val="60"/>
  </w:num>
  <w:num w:numId="66" w16cid:durableId="1106651989">
    <w:abstractNumId w:val="27"/>
  </w:num>
  <w:num w:numId="67" w16cid:durableId="1402634183">
    <w:abstractNumId w:val="6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4AB"/>
    <w:rsid w:val="000029EA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AA1"/>
    <w:rsid w:val="00010ECE"/>
    <w:rsid w:val="000111EF"/>
    <w:rsid w:val="00013FC2"/>
    <w:rsid w:val="00014342"/>
    <w:rsid w:val="0001439D"/>
    <w:rsid w:val="00015AAF"/>
    <w:rsid w:val="0001672A"/>
    <w:rsid w:val="00017A02"/>
    <w:rsid w:val="00017E6F"/>
    <w:rsid w:val="00020990"/>
    <w:rsid w:val="00021DCB"/>
    <w:rsid w:val="000232C2"/>
    <w:rsid w:val="00026767"/>
    <w:rsid w:val="0003085A"/>
    <w:rsid w:val="00031C78"/>
    <w:rsid w:val="00033945"/>
    <w:rsid w:val="00034065"/>
    <w:rsid w:val="00035742"/>
    <w:rsid w:val="00041F34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F16"/>
    <w:rsid w:val="0005286C"/>
    <w:rsid w:val="000543F6"/>
    <w:rsid w:val="0005473A"/>
    <w:rsid w:val="00054890"/>
    <w:rsid w:val="000559F1"/>
    <w:rsid w:val="000569CD"/>
    <w:rsid w:val="000577D5"/>
    <w:rsid w:val="00057DCB"/>
    <w:rsid w:val="00060FD2"/>
    <w:rsid w:val="00062CB6"/>
    <w:rsid w:val="00063567"/>
    <w:rsid w:val="00063D7C"/>
    <w:rsid w:val="0006424B"/>
    <w:rsid w:val="000652EA"/>
    <w:rsid w:val="0006592A"/>
    <w:rsid w:val="00065C60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035"/>
    <w:rsid w:val="00076889"/>
    <w:rsid w:val="00076D15"/>
    <w:rsid w:val="00077C7E"/>
    <w:rsid w:val="000803ED"/>
    <w:rsid w:val="0008108C"/>
    <w:rsid w:val="00083885"/>
    <w:rsid w:val="00083DEF"/>
    <w:rsid w:val="000841A7"/>
    <w:rsid w:val="000850D6"/>
    <w:rsid w:val="00090D63"/>
    <w:rsid w:val="000910AD"/>
    <w:rsid w:val="000924D9"/>
    <w:rsid w:val="00093595"/>
    <w:rsid w:val="0009368A"/>
    <w:rsid w:val="00093AB7"/>
    <w:rsid w:val="00093D87"/>
    <w:rsid w:val="00093E20"/>
    <w:rsid w:val="00093F14"/>
    <w:rsid w:val="00095523"/>
    <w:rsid w:val="00095756"/>
    <w:rsid w:val="00095A4F"/>
    <w:rsid w:val="00096491"/>
    <w:rsid w:val="0009673E"/>
    <w:rsid w:val="000970C7"/>
    <w:rsid w:val="0009735E"/>
    <w:rsid w:val="000A144A"/>
    <w:rsid w:val="000A3067"/>
    <w:rsid w:val="000A352C"/>
    <w:rsid w:val="000A4091"/>
    <w:rsid w:val="000A57ED"/>
    <w:rsid w:val="000A57F0"/>
    <w:rsid w:val="000A5E8A"/>
    <w:rsid w:val="000A610F"/>
    <w:rsid w:val="000A61A5"/>
    <w:rsid w:val="000A6213"/>
    <w:rsid w:val="000A67F4"/>
    <w:rsid w:val="000A79A6"/>
    <w:rsid w:val="000B0B67"/>
    <w:rsid w:val="000B0CB1"/>
    <w:rsid w:val="000B1ADE"/>
    <w:rsid w:val="000B237F"/>
    <w:rsid w:val="000B2C83"/>
    <w:rsid w:val="000B354B"/>
    <w:rsid w:val="000B485C"/>
    <w:rsid w:val="000B574F"/>
    <w:rsid w:val="000B68E7"/>
    <w:rsid w:val="000C04CF"/>
    <w:rsid w:val="000C12CF"/>
    <w:rsid w:val="000C191E"/>
    <w:rsid w:val="000C1B4B"/>
    <w:rsid w:val="000C1E28"/>
    <w:rsid w:val="000C2205"/>
    <w:rsid w:val="000C3E37"/>
    <w:rsid w:val="000C4856"/>
    <w:rsid w:val="000C4F35"/>
    <w:rsid w:val="000C5390"/>
    <w:rsid w:val="000C5A45"/>
    <w:rsid w:val="000C5CAA"/>
    <w:rsid w:val="000C6186"/>
    <w:rsid w:val="000C7FB6"/>
    <w:rsid w:val="000D0731"/>
    <w:rsid w:val="000D24D2"/>
    <w:rsid w:val="000D3C30"/>
    <w:rsid w:val="000D58DF"/>
    <w:rsid w:val="000D5E0E"/>
    <w:rsid w:val="000D5E29"/>
    <w:rsid w:val="000D6671"/>
    <w:rsid w:val="000D76F3"/>
    <w:rsid w:val="000D7C2C"/>
    <w:rsid w:val="000E1BCE"/>
    <w:rsid w:val="000E211A"/>
    <w:rsid w:val="000E2252"/>
    <w:rsid w:val="000E2295"/>
    <w:rsid w:val="000E2713"/>
    <w:rsid w:val="000E2E69"/>
    <w:rsid w:val="000E48F5"/>
    <w:rsid w:val="000E69B3"/>
    <w:rsid w:val="000E722E"/>
    <w:rsid w:val="000E7D4A"/>
    <w:rsid w:val="000F0442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2FD2"/>
    <w:rsid w:val="0010349C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359D"/>
    <w:rsid w:val="0011614A"/>
    <w:rsid w:val="00120DA4"/>
    <w:rsid w:val="001217F8"/>
    <w:rsid w:val="0012196E"/>
    <w:rsid w:val="001222D6"/>
    <w:rsid w:val="001237B2"/>
    <w:rsid w:val="00123AF4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43D6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312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425"/>
    <w:rsid w:val="00157E31"/>
    <w:rsid w:val="00157E5E"/>
    <w:rsid w:val="001602D1"/>
    <w:rsid w:val="001610F0"/>
    <w:rsid w:val="00161B4D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B47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4577"/>
    <w:rsid w:val="001A4762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54A0"/>
    <w:rsid w:val="001B7536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4E06"/>
    <w:rsid w:val="001E64F7"/>
    <w:rsid w:val="001E6934"/>
    <w:rsid w:val="001E779A"/>
    <w:rsid w:val="001E78A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1F6F36"/>
    <w:rsid w:val="001F74E6"/>
    <w:rsid w:val="00200442"/>
    <w:rsid w:val="00200615"/>
    <w:rsid w:val="00200638"/>
    <w:rsid w:val="002019A1"/>
    <w:rsid w:val="00201A65"/>
    <w:rsid w:val="00202B41"/>
    <w:rsid w:val="00202EC7"/>
    <w:rsid w:val="00204538"/>
    <w:rsid w:val="00204963"/>
    <w:rsid w:val="00205909"/>
    <w:rsid w:val="00205AFA"/>
    <w:rsid w:val="00205D4C"/>
    <w:rsid w:val="00205DAF"/>
    <w:rsid w:val="0020695B"/>
    <w:rsid w:val="00207B82"/>
    <w:rsid w:val="002104E6"/>
    <w:rsid w:val="002105AC"/>
    <w:rsid w:val="00210956"/>
    <w:rsid w:val="00212171"/>
    <w:rsid w:val="00215E62"/>
    <w:rsid w:val="00220B47"/>
    <w:rsid w:val="00221252"/>
    <w:rsid w:val="00222B62"/>
    <w:rsid w:val="00222F32"/>
    <w:rsid w:val="00223D65"/>
    <w:rsid w:val="00224318"/>
    <w:rsid w:val="00225399"/>
    <w:rsid w:val="0022555D"/>
    <w:rsid w:val="002255D2"/>
    <w:rsid w:val="00230887"/>
    <w:rsid w:val="00230D92"/>
    <w:rsid w:val="0023206C"/>
    <w:rsid w:val="00233360"/>
    <w:rsid w:val="00234644"/>
    <w:rsid w:val="0023538D"/>
    <w:rsid w:val="002354C9"/>
    <w:rsid w:val="00236460"/>
    <w:rsid w:val="00240E02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76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542"/>
    <w:rsid w:val="00275571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4B6E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97606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81B"/>
    <w:rsid w:val="002C0D44"/>
    <w:rsid w:val="002C1589"/>
    <w:rsid w:val="002C2BC9"/>
    <w:rsid w:val="002C2CFB"/>
    <w:rsid w:val="002C2E3A"/>
    <w:rsid w:val="002C3293"/>
    <w:rsid w:val="002C3705"/>
    <w:rsid w:val="002C42DD"/>
    <w:rsid w:val="002C4ED8"/>
    <w:rsid w:val="002C527B"/>
    <w:rsid w:val="002C56E7"/>
    <w:rsid w:val="002C60B9"/>
    <w:rsid w:val="002C6727"/>
    <w:rsid w:val="002C6E4C"/>
    <w:rsid w:val="002D0915"/>
    <w:rsid w:val="002D2B5F"/>
    <w:rsid w:val="002D4CDE"/>
    <w:rsid w:val="002D5F62"/>
    <w:rsid w:val="002D601C"/>
    <w:rsid w:val="002D6936"/>
    <w:rsid w:val="002D7C71"/>
    <w:rsid w:val="002D7C8C"/>
    <w:rsid w:val="002E07D2"/>
    <w:rsid w:val="002E1B6D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612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C62"/>
    <w:rsid w:val="0034602A"/>
    <w:rsid w:val="00346C72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3A6B"/>
    <w:rsid w:val="0036475B"/>
    <w:rsid w:val="00364AB0"/>
    <w:rsid w:val="0036580C"/>
    <w:rsid w:val="003662D1"/>
    <w:rsid w:val="00367EAE"/>
    <w:rsid w:val="003705B6"/>
    <w:rsid w:val="00372A54"/>
    <w:rsid w:val="00372E88"/>
    <w:rsid w:val="00375B9C"/>
    <w:rsid w:val="0038071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B49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1921"/>
    <w:rsid w:val="003A21C4"/>
    <w:rsid w:val="003A22F2"/>
    <w:rsid w:val="003A3D78"/>
    <w:rsid w:val="003A5D57"/>
    <w:rsid w:val="003A7AA2"/>
    <w:rsid w:val="003B05FD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1AAE"/>
    <w:rsid w:val="003C33C9"/>
    <w:rsid w:val="003C3EC0"/>
    <w:rsid w:val="003C48F6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1CC0"/>
    <w:rsid w:val="00401D99"/>
    <w:rsid w:val="0040332A"/>
    <w:rsid w:val="00403F6A"/>
    <w:rsid w:val="00404371"/>
    <w:rsid w:val="004054A7"/>
    <w:rsid w:val="0040691B"/>
    <w:rsid w:val="00407C27"/>
    <w:rsid w:val="00411698"/>
    <w:rsid w:val="004129E5"/>
    <w:rsid w:val="00413402"/>
    <w:rsid w:val="00415297"/>
    <w:rsid w:val="004161ED"/>
    <w:rsid w:val="0041683D"/>
    <w:rsid w:val="00416F12"/>
    <w:rsid w:val="00417538"/>
    <w:rsid w:val="00420AF5"/>
    <w:rsid w:val="00420B3E"/>
    <w:rsid w:val="00420BE8"/>
    <w:rsid w:val="004221E0"/>
    <w:rsid w:val="004231A4"/>
    <w:rsid w:val="00423475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1515"/>
    <w:rsid w:val="00433032"/>
    <w:rsid w:val="0043361A"/>
    <w:rsid w:val="00433967"/>
    <w:rsid w:val="0043653C"/>
    <w:rsid w:val="004367E0"/>
    <w:rsid w:val="004368CA"/>
    <w:rsid w:val="00437195"/>
    <w:rsid w:val="00437E03"/>
    <w:rsid w:val="0044049D"/>
    <w:rsid w:val="004410CC"/>
    <w:rsid w:val="004411C2"/>
    <w:rsid w:val="00441518"/>
    <w:rsid w:val="00441C42"/>
    <w:rsid w:val="00442DA9"/>
    <w:rsid w:val="00444966"/>
    <w:rsid w:val="00444B0D"/>
    <w:rsid w:val="00447037"/>
    <w:rsid w:val="0045004E"/>
    <w:rsid w:val="00452F96"/>
    <w:rsid w:val="00453844"/>
    <w:rsid w:val="00453E75"/>
    <w:rsid w:val="00453F42"/>
    <w:rsid w:val="004544F8"/>
    <w:rsid w:val="00454B7A"/>
    <w:rsid w:val="00456503"/>
    <w:rsid w:val="00457085"/>
    <w:rsid w:val="004573A0"/>
    <w:rsid w:val="0045754D"/>
    <w:rsid w:val="00464ABE"/>
    <w:rsid w:val="00464E6B"/>
    <w:rsid w:val="004655D8"/>
    <w:rsid w:val="00465725"/>
    <w:rsid w:val="00467088"/>
    <w:rsid w:val="00473B55"/>
    <w:rsid w:val="0047415D"/>
    <w:rsid w:val="004748BD"/>
    <w:rsid w:val="00474A71"/>
    <w:rsid w:val="00477693"/>
    <w:rsid w:val="00480269"/>
    <w:rsid w:val="004803D1"/>
    <w:rsid w:val="00480512"/>
    <w:rsid w:val="004805EF"/>
    <w:rsid w:val="00480F04"/>
    <w:rsid w:val="00481826"/>
    <w:rsid w:val="00481927"/>
    <w:rsid w:val="00482669"/>
    <w:rsid w:val="00482B4D"/>
    <w:rsid w:val="00483530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A20"/>
    <w:rsid w:val="00492B89"/>
    <w:rsid w:val="00492D39"/>
    <w:rsid w:val="00494113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073"/>
    <w:rsid w:val="004B38CC"/>
    <w:rsid w:val="004B39F8"/>
    <w:rsid w:val="004B416F"/>
    <w:rsid w:val="004B600D"/>
    <w:rsid w:val="004B78CF"/>
    <w:rsid w:val="004B79BF"/>
    <w:rsid w:val="004B7EDD"/>
    <w:rsid w:val="004C1491"/>
    <w:rsid w:val="004C3CDB"/>
    <w:rsid w:val="004C3E05"/>
    <w:rsid w:val="004C41D9"/>
    <w:rsid w:val="004C4675"/>
    <w:rsid w:val="004C47E7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3219"/>
    <w:rsid w:val="004D660A"/>
    <w:rsid w:val="004D6911"/>
    <w:rsid w:val="004D6CF8"/>
    <w:rsid w:val="004D6E38"/>
    <w:rsid w:val="004D713C"/>
    <w:rsid w:val="004E139C"/>
    <w:rsid w:val="004E306D"/>
    <w:rsid w:val="004E3FDA"/>
    <w:rsid w:val="004E40A6"/>
    <w:rsid w:val="004E482F"/>
    <w:rsid w:val="004E4996"/>
    <w:rsid w:val="004E5C2F"/>
    <w:rsid w:val="004E63C5"/>
    <w:rsid w:val="004E6D8E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CD1"/>
    <w:rsid w:val="004F3F8E"/>
    <w:rsid w:val="004F589C"/>
    <w:rsid w:val="004F6720"/>
    <w:rsid w:val="004F6D82"/>
    <w:rsid w:val="00500A1B"/>
    <w:rsid w:val="00502785"/>
    <w:rsid w:val="00502D60"/>
    <w:rsid w:val="00502D66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144"/>
    <w:rsid w:val="00536DAC"/>
    <w:rsid w:val="00536E83"/>
    <w:rsid w:val="005379DA"/>
    <w:rsid w:val="00537A4D"/>
    <w:rsid w:val="00537CA4"/>
    <w:rsid w:val="005402EF"/>
    <w:rsid w:val="005409F8"/>
    <w:rsid w:val="00541564"/>
    <w:rsid w:val="005422B1"/>
    <w:rsid w:val="00542ACC"/>
    <w:rsid w:val="00543470"/>
    <w:rsid w:val="0054352D"/>
    <w:rsid w:val="00543571"/>
    <w:rsid w:val="005444A5"/>
    <w:rsid w:val="00545E4B"/>
    <w:rsid w:val="005468B7"/>
    <w:rsid w:val="00547613"/>
    <w:rsid w:val="00550815"/>
    <w:rsid w:val="00550A3E"/>
    <w:rsid w:val="00550D8E"/>
    <w:rsid w:val="0055222F"/>
    <w:rsid w:val="00552D3E"/>
    <w:rsid w:val="005534B8"/>
    <w:rsid w:val="0055362C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27EE"/>
    <w:rsid w:val="00563563"/>
    <w:rsid w:val="0056442E"/>
    <w:rsid w:val="005652D9"/>
    <w:rsid w:val="00566253"/>
    <w:rsid w:val="005669A4"/>
    <w:rsid w:val="005670B6"/>
    <w:rsid w:val="005671F1"/>
    <w:rsid w:val="00567906"/>
    <w:rsid w:val="00567CD6"/>
    <w:rsid w:val="005701B3"/>
    <w:rsid w:val="00570F85"/>
    <w:rsid w:val="005726D9"/>
    <w:rsid w:val="005727D6"/>
    <w:rsid w:val="00573EE1"/>
    <w:rsid w:val="00574E22"/>
    <w:rsid w:val="00576A21"/>
    <w:rsid w:val="005778B4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A54"/>
    <w:rsid w:val="005B74EA"/>
    <w:rsid w:val="005C0BF2"/>
    <w:rsid w:val="005C1BF6"/>
    <w:rsid w:val="005C3822"/>
    <w:rsid w:val="005C3940"/>
    <w:rsid w:val="005C4729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F9D"/>
    <w:rsid w:val="005D6334"/>
    <w:rsid w:val="005D68DE"/>
    <w:rsid w:val="005D6A02"/>
    <w:rsid w:val="005D6ABB"/>
    <w:rsid w:val="005D7267"/>
    <w:rsid w:val="005D78E0"/>
    <w:rsid w:val="005E07ED"/>
    <w:rsid w:val="005E2E78"/>
    <w:rsid w:val="005E31D5"/>
    <w:rsid w:val="005E39E2"/>
    <w:rsid w:val="005E453F"/>
    <w:rsid w:val="005E4577"/>
    <w:rsid w:val="005E4B36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2358"/>
    <w:rsid w:val="005F2870"/>
    <w:rsid w:val="005F3472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395"/>
    <w:rsid w:val="0060449F"/>
    <w:rsid w:val="006046EF"/>
    <w:rsid w:val="00605005"/>
    <w:rsid w:val="006058D0"/>
    <w:rsid w:val="00605CDA"/>
    <w:rsid w:val="0060629F"/>
    <w:rsid w:val="006070CD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17BC2"/>
    <w:rsid w:val="00617C23"/>
    <w:rsid w:val="006209B8"/>
    <w:rsid w:val="00620E7D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832"/>
    <w:rsid w:val="00643F05"/>
    <w:rsid w:val="00644392"/>
    <w:rsid w:val="00645B27"/>
    <w:rsid w:val="006474DF"/>
    <w:rsid w:val="006479F5"/>
    <w:rsid w:val="00650FE2"/>
    <w:rsid w:val="00651282"/>
    <w:rsid w:val="00652EA0"/>
    <w:rsid w:val="00654133"/>
    <w:rsid w:val="006557BE"/>
    <w:rsid w:val="006557CF"/>
    <w:rsid w:val="00655D3A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796"/>
    <w:rsid w:val="006708D4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6E7"/>
    <w:rsid w:val="006A07BA"/>
    <w:rsid w:val="006A0F47"/>
    <w:rsid w:val="006A1A5C"/>
    <w:rsid w:val="006A2081"/>
    <w:rsid w:val="006A247F"/>
    <w:rsid w:val="006A27FF"/>
    <w:rsid w:val="006A3B6D"/>
    <w:rsid w:val="006A6F46"/>
    <w:rsid w:val="006A777C"/>
    <w:rsid w:val="006B0222"/>
    <w:rsid w:val="006B0754"/>
    <w:rsid w:val="006B1429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69CC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2484"/>
    <w:rsid w:val="006D479E"/>
    <w:rsid w:val="006D497A"/>
    <w:rsid w:val="006D5142"/>
    <w:rsid w:val="006D53AD"/>
    <w:rsid w:val="006D7A94"/>
    <w:rsid w:val="006E0826"/>
    <w:rsid w:val="006E0C77"/>
    <w:rsid w:val="006E0C8C"/>
    <w:rsid w:val="006E0C9D"/>
    <w:rsid w:val="006E20AC"/>
    <w:rsid w:val="006E2ACA"/>
    <w:rsid w:val="006E36A0"/>
    <w:rsid w:val="006E47D3"/>
    <w:rsid w:val="006E4C11"/>
    <w:rsid w:val="006E5BB0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6F6FB1"/>
    <w:rsid w:val="0070027C"/>
    <w:rsid w:val="0070083F"/>
    <w:rsid w:val="00700D1D"/>
    <w:rsid w:val="00701B9D"/>
    <w:rsid w:val="00703B0C"/>
    <w:rsid w:val="00703B64"/>
    <w:rsid w:val="007049D0"/>
    <w:rsid w:val="00704FDA"/>
    <w:rsid w:val="0070531C"/>
    <w:rsid w:val="007054E3"/>
    <w:rsid w:val="00707AC5"/>
    <w:rsid w:val="00710057"/>
    <w:rsid w:val="00710BCA"/>
    <w:rsid w:val="00711AF7"/>
    <w:rsid w:val="00714E59"/>
    <w:rsid w:val="00716775"/>
    <w:rsid w:val="00716C14"/>
    <w:rsid w:val="007210CE"/>
    <w:rsid w:val="00723AB9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2781D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02ED"/>
    <w:rsid w:val="0075101C"/>
    <w:rsid w:val="0075144C"/>
    <w:rsid w:val="00751FAC"/>
    <w:rsid w:val="00752299"/>
    <w:rsid w:val="00756C46"/>
    <w:rsid w:val="007617B7"/>
    <w:rsid w:val="00761F54"/>
    <w:rsid w:val="0076219F"/>
    <w:rsid w:val="00764176"/>
    <w:rsid w:val="007643B0"/>
    <w:rsid w:val="00765AFE"/>
    <w:rsid w:val="00765B55"/>
    <w:rsid w:val="00765CAB"/>
    <w:rsid w:val="0077023A"/>
    <w:rsid w:val="0077090A"/>
    <w:rsid w:val="0077342D"/>
    <w:rsid w:val="0077590D"/>
    <w:rsid w:val="00775F76"/>
    <w:rsid w:val="007762D0"/>
    <w:rsid w:val="007767E4"/>
    <w:rsid w:val="00777070"/>
    <w:rsid w:val="00777A56"/>
    <w:rsid w:val="007811BD"/>
    <w:rsid w:val="00781D2B"/>
    <w:rsid w:val="007821FF"/>
    <w:rsid w:val="00782E68"/>
    <w:rsid w:val="0078306E"/>
    <w:rsid w:val="00783E35"/>
    <w:rsid w:val="00784E22"/>
    <w:rsid w:val="007865B9"/>
    <w:rsid w:val="00787C27"/>
    <w:rsid w:val="00790A82"/>
    <w:rsid w:val="00791880"/>
    <w:rsid w:val="00791A82"/>
    <w:rsid w:val="007921A3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779"/>
    <w:rsid w:val="007A08A9"/>
    <w:rsid w:val="007A15A1"/>
    <w:rsid w:val="007A1E24"/>
    <w:rsid w:val="007A32C2"/>
    <w:rsid w:val="007A338F"/>
    <w:rsid w:val="007A38E1"/>
    <w:rsid w:val="007A6E53"/>
    <w:rsid w:val="007B0402"/>
    <w:rsid w:val="007B1676"/>
    <w:rsid w:val="007B356F"/>
    <w:rsid w:val="007B6253"/>
    <w:rsid w:val="007B76BE"/>
    <w:rsid w:val="007B7E47"/>
    <w:rsid w:val="007C07A9"/>
    <w:rsid w:val="007C0A43"/>
    <w:rsid w:val="007C0CED"/>
    <w:rsid w:val="007C155F"/>
    <w:rsid w:val="007C15F2"/>
    <w:rsid w:val="007C1827"/>
    <w:rsid w:val="007C508A"/>
    <w:rsid w:val="007D095F"/>
    <w:rsid w:val="007D1504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0EDF"/>
    <w:rsid w:val="007E194E"/>
    <w:rsid w:val="007E2B3A"/>
    <w:rsid w:val="007E3BE2"/>
    <w:rsid w:val="007E54B1"/>
    <w:rsid w:val="007E5A92"/>
    <w:rsid w:val="007E60C6"/>
    <w:rsid w:val="007E6D98"/>
    <w:rsid w:val="007E6EEF"/>
    <w:rsid w:val="007E6FCA"/>
    <w:rsid w:val="007E74E0"/>
    <w:rsid w:val="007F2F65"/>
    <w:rsid w:val="007F33A1"/>
    <w:rsid w:val="007F391B"/>
    <w:rsid w:val="007F5538"/>
    <w:rsid w:val="007F5D16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2AA8"/>
    <w:rsid w:val="008131CA"/>
    <w:rsid w:val="00813CCE"/>
    <w:rsid w:val="0081551F"/>
    <w:rsid w:val="0081562A"/>
    <w:rsid w:val="0081630C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0721"/>
    <w:rsid w:val="0085179C"/>
    <w:rsid w:val="00852DF4"/>
    <w:rsid w:val="00853164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4ED3"/>
    <w:rsid w:val="0086612F"/>
    <w:rsid w:val="00866C1C"/>
    <w:rsid w:val="0087110F"/>
    <w:rsid w:val="0087141B"/>
    <w:rsid w:val="00872463"/>
    <w:rsid w:val="008739C5"/>
    <w:rsid w:val="00873DA5"/>
    <w:rsid w:val="008750A7"/>
    <w:rsid w:val="00875E05"/>
    <w:rsid w:val="00877400"/>
    <w:rsid w:val="00880569"/>
    <w:rsid w:val="00880EC8"/>
    <w:rsid w:val="00881B8D"/>
    <w:rsid w:val="00881CB9"/>
    <w:rsid w:val="00882185"/>
    <w:rsid w:val="0088396D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744D"/>
    <w:rsid w:val="008A0923"/>
    <w:rsid w:val="008A0AEA"/>
    <w:rsid w:val="008A1C47"/>
    <w:rsid w:val="008A2223"/>
    <w:rsid w:val="008A2F3A"/>
    <w:rsid w:val="008A3B83"/>
    <w:rsid w:val="008A3DA7"/>
    <w:rsid w:val="008A5C11"/>
    <w:rsid w:val="008A61CB"/>
    <w:rsid w:val="008A6361"/>
    <w:rsid w:val="008A7AA6"/>
    <w:rsid w:val="008B1625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267E"/>
    <w:rsid w:val="008C3094"/>
    <w:rsid w:val="008C34D0"/>
    <w:rsid w:val="008C5EE5"/>
    <w:rsid w:val="008C7252"/>
    <w:rsid w:val="008C7EC8"/>
    <w:rsid w:val="008D0A01"/>
    <w:rsid w:val="008D28AD"/>
    <w:rsid w:val="008D290A"/>
    <w:rsid w:val="008D2EC2"/>
    <w:rsid w:val="008D318D"/>
    <w:rsid w:val="008D3598"/>
    <w:rsid w:val="008D5A9E"/>
    <w:rsid w:val="008D68C3"/>
    <w:rsid w:val="008D74AE"/>
    <w:rsid w:val="008D77AB"/>
    <w:rsid w:val="008D7929"/>
    <w:rsid w:val="008E0DAF"/>
    <w:rsid w:val="008E14CC"/>
    <w:rsid w:val="008E3881"/>
    <w:rsid w:val="008E477D"/>
    <w:rsid w:val="008E5516"/>
    <w:rsid w:val="008E5ACC"/>
    <w:rsid w:val="008E6545"/>
    <w:rsid w:val="008E694A"/>
    <w:rsid w:val="008E7423"/>
    <w:rsid w:val="008E7E43"/>
    <w:rsid w:val="008F0708"/>
    <w:rsid w:val="008F0C23"/>
    <w:rsid w:val="008F207B"/>
    <w:rsid w:val="008F34E9"/>
    <w:rsid w:val="008F7560"/>
    <w:rsid w:val="00900298"/>
    <w:rsid w:val="00901641"/>
    <w:rsid w:val="0090194A"/>
    <w:rsid w:val="009022B6"/>
    <w:rsid w:val="00902955"/>
    <w:rsid w:val="00903CFE"/>
    <w:rsid w:val="00903FD5"/>
    <w:rsid w:val="009054B4"/>
    <w:rsid w:val="0090687F"/>
    <w:rsid w:val="0090735F"/>
    <w:rsid w:val="00907A44"/>
    <w:rsid w:val="00907B9A"/>
    <w:rsid w:val="0091091B"/>
    <w:rsid w:val="0091138C"/>
    <w:rsid w:val="0091232D"/>
    <w:rsid w:val="00912347"/>
    <w:rsid w:val="009128FE"/>
    <w:rsid w:val="00912B59"/>
    <w:rsid w:val="009143DF"/>
    <w:rsid w:val="00914C38"/>
    <w:rsid w:val="00914C95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8C7"/>
    <w:rsid w:val="009319B9"/>
    <w:rsid w:val="00931CF4"/>
    <w:rsid w:val="0093292E"/>
    <w:rsid w:val="00933BBF"/>
    <w:rsid w:val="0093499B"/>
    <w:rsid w:val="009355A9"/>
    <w:rsid w:val="00937E99"/>
    <w:rsid w:val="0094044B"/>
    <w:rsid w:val="0094059B"/>
    <w:rsid w:val="00940832"/>
    <w:rsid w:val="00940B84"/>
    <w:rsid w:val="00940BF6"/>
    <w:rsid w:val="00940E6F"/>
    <w:rsid w:val="009442AC"/>
    <w:rsid w:val="00945639"/>
    <w:rsid w:val="009457EA"/>
    <w:rsid w:val="00945B93"/>
    <w:rsid w:val="009461C2"/>
    <w:rsid w:val="009465E1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ABA"/>
    <w:rsid w:val="00983896"/>
    <w:rsid w:val="00984596"/>
    <w:rsid w:val="009846C0"/>
    <w:rsid w:val="009850C0"/>
    <w:rsid w:val="0098559D"/>
    <w:rsid w:val="00985FB4"/>
    <w:rsid w:val="00986316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A7011"/>
    <w:rsid w:val="009B0962"/>
    <w:rsid w:val="009B3640"/>
    <w:rsid w:val="009B4D4F"/>
    <w:rsid w:val="009B5D37"/>
    <w:rsid w:val="009B650C"/>
    <w:rsid w:val="009C234F"/>
    <w:rsid w:val="009C4118"/>
    <w:rsid w:val="009C4E14"/>
    <w:rsid w:val="009C5016"/>
    <w:rsid w:val="009C5359"/>
    <w:rsid w:val="009C6AED"/>
    <w:rsid w:val="009C7401"/>
    <w:rsid w:val="009C78CD"/>
    <w:rsid w:val="009D19B8"/>
    <w:rsid w:val="009D20B2"/>
    <w:rsid w:val="009D2F40"/>
    <w:rsid w:val="009D2F49"/>
    <w:rsid w:val="009D343F"/>
    <w:rsid w:val="009D34E8"/>
    <w:rsid w:val="009D3517"/>
    <w:rsid w:val="009D4398"/>
    <w:rsid w:val="009D7222"/>
    <w:rsid w:val="009D74D7"/>
    <w:rsid w:val="009D74E7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401A"/>
    <w:rsid w:val="009E5661"/>
    <w:rsid w:val="009E6784"/>
    <w:rsid w:val="009F0164"/>
    <w:rsid w:val="009F02B3"/>
    <w:rsid w:val="009F0923"/>
    <w:rsid w:val="009F1039"/>
    <w:rsid w:val="009F1E74"/>
    <w:rsid w:val="009F21F7"/>
    <w:rsid w:val="009F238B"/>
    <w:rsid w:val="009F33C4"/>
    <w:rsid w:val="009F3646"/>
    <w:rsid w:val="009F39A2"/>
    <w:rsid w:val="009F44BA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10E88"/>
    <w:rsid w:val="00A1132D"/>
    <w:rsid w:val="00A119CF"/>
    <w:rsid w:val="00A11AC0"/>
    <w:rsid w:val="00A12569"/>
    <w:rsid w:val="00A12E50"/>
    <w:rsid w:val="00A1393C"/>
    <w:rsid w:val="00A13C45"/>
    <w:rsid w:val="00A15AE9"/>
    <w:rsid w:val="00A162D3"/>
    <w:rsid w:val="00A16711"/>
    <w:rsid w:val="00A169F6"/>
    <w:rsid w:val="00A16B32"/>
    <w:rsid w:val="00A20430"/>
    <w:rsid w:val="00A218A9"/>
    <w:rsid w:val="00A22245"/>
    <w:rsid w:val="00A26FC4"/>
    <w:rsid w:val="00A2758C"/>
    <w:rsid w:val="00A27F0F"/>
    <w:rsid w:val="00A31D03"/>
    <w:rsid w:val="00A3216A"/>
    <w:rsid w:val="00A33689"/>
    <w:rsid w:val="00A348C5"/>
    <w:rsid w:val="00A35C07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0F01"/>
    <w:rsid w:val="00A6127E"/>
    <w:rsid w:val="00A6325C"/>
    <w:rsid w:val="00A64761"/>
    <w:rsid w:val="00A6580F"/>
    <w:rsid w:val="00A66319"/>
    <w:rsid w:val="00A66C7D"/>
    <w:rsid w:val="00A66EAB"/>
    <w:rsid w:val="00A671BD"/>
    <w:rsid w:val="00A675E7"/>
    <w:rsid w:val="00A67B5B"/>
    <w:rsid w:val="00A70470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81E"/>
    <w:rsid w:val="00A96AF2"/>
    <w:rsid w:val="00AA0108"/>
    <w:rsid w:val="00AA17B6"/>
    <w:rsid w:val="00AA19E8"/>
    <w:rsid w:val="00AA21A9"/>
    <w:rsid w:val="00AA21B0"/>
    <w:rsid w:val="00AA2F51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5A67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702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FD8"/>
    <w:rsid w:val="00AD5FE8"/>
    <w:rsid w:val="00AD6A63"/>
    <w:rsid w:val="00AD6B31"/>
    <w:rsid w:val="00AD714B"/>
    <w:rsid w:val="00AE2372"/>
    <w:rsid w:val="00AE2670"/>
    <w:rsid w:val="00AE379B"/>
    <w:rsid w:val="00AE636E"/>
    <w:rsid w:val="00AE63E6"/>
    <w:rsid w:val="00AE6C91"/>
    <w:rsid w:val="00AE7139"/>
    <w:rsid w:val="00AF05E1"/>
    <w:rsid w:val="00AF080B"/>
    <w:rsid w:val="00AF0D14"/>
    <w:rsid w:val="00AF0D68"/>
    <w:rsid w:val="00AF0DF1"/>
    <w:rsid w:val="00AF2944"/>
    <w:rsid w:val="00AF3916"/>
    <w:rsid w:val="00AF41BB"/>
    <w:rsid w:val="00AF4B20"/>
    <w:rsid w:val="00AF4F95"/>
    <w:rsid w:val="00AF6335"/>
    <w:rsid w:val="00AF68FD"/>
    <w:rsid w:val="00B03199"/>
    <w:rsid w:val="00B0462C"/>
    <w:rsid w:val="00B04F9F"/>
    <w:rsid w:val="00B054CE"/>
    <w:rsid w:val="00B06BBB"/>
    <w:rsid w:val="00B0798C"/>
    <w:rsid w:val="00B107EF"/>
    <w:rsid w:val="00B10924"/>
    <w:rsid w:val="00B12193"/>
    <w:rsid w:val="00B12432"/>
    <w:rsid w:val="00B135DC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DD0"/>
    <w:rsid w:val="00B30FBF"/>
    <w:rsid w:val="00B32812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246B"/>
    <w:rsid w:val="00B44DA0"/>
    <w:rsid w:val="00B47355"/>
    <w:rsid w:val="00B47716"/>
    <w:rsid w:val="00B506D1"/>
    <w:rsid w:val="00B50ED4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5FA4"/>
    <w:rsid w:val="00B6654D"/>
    <w:rsid w:val="00B66AC4"/>
    <w:rsid w:val="00B66B68"/>
    <w:rsid w:val="00B67C7D"/>
    <w:rsid w:val="00B7064A"/>
    <w:rsid w:val="00B717B5"/>
    <w:rsid w:val="00B72C52"/>
    <w:rsid w:val="00B74726"/>
    <w:rsid w:val="00B75AE6"/>
    <w:rsid w:val="00B75EB3"/>
    <w:rsid w:val="00B76AE0"/>
    <w:rsid w:val="00B76D93"/>
    <w:rsid w:val="00B80B02"/>
    <w:rsid w:val="00B80B70"/>
    <w:rsid w:val="00B81C3E"/>
    <w:rsid w:val="00B81ED6"/>
    <w:rsid w:val="00B82D5D"/>
    <w:rsid w:val="00B82E8F"/>
    <w:rsid w:val="00B8456F"/>
    <w:rsid w:val="00B84D11"/>
    <w:rsid w:val="00B869EC"/>
    <w:rsid w:val="00B87775"/>
    <w:rsid w:val="00B87F77"/>
    <w:rsid w:val="00B9055D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53E"/>
    <w:rsid w:val="00B946DA"/>
    <w:rsid w:val="00B94857"/>
    <w:rsid w:val="00B95693"/>
    <w:rsid w:val="00B960DC"/>
    <w:rsid w:val="00B97188"/>
    <w:rsid w:val="00B97576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184"/>
    <w:rsid w:val="00BB48E1"/>
    <w:rsid w:val="00BB4F5D"/>
    <w:rsid w:val="00BB7418"/>
    <w:rsid w:val="00BB7FAE"/>
    <w:rsid w:val="00BC0B99"/>
    <w:rsid w:val="00BC0E47"/>
    <w:rsid w:val="00BC165C"/>
    <w:rsid w:val="00BC169B"/>
    <w:rsid w:val="00BC3031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2EE7"/>
    <w:rsid w:val="00BD4B4F"/>
    <w:rsid w:val="00BD7101"/>
    <w:rsid w:val="00BD7D24"/>
    <w:rsid w:val="00BE078D"/>
    <w:rsid w:val="00BE230E"/>
    <w:rsid w:val="00BE3FAD"/>
    <w:rsid w:val="00BE53E8"/>
    <w:rsid w:val="00BF0512"/>
    <w:rsid w:val="00BF0C8B"/>
    <w:rsid w:val="00BF29FF"/>
    <w:rsid w:val="00BF41DB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1619"/>
    <w:rsid w:val="00C121D0"/>
    <w:rsid w:val="00C12708"/>
    <w:rsid w:val="00C12CC8"/>
    <w:rsid w:val="00C1323C"/>
    <w:rsid w:val="00C13D75"/>
    <w:rsid w:val="00C154F0"/>
    <w:rsid w:val="00C15676"/>
    <w:rsid w:val="00C15A6A"/>
    <w:rsid w:val="00C1699A"/>
    <w:rsid w:val="00C170EC"/>
    <w:rsid w:val="00C20983"/>
    <w:rsid w:val="00C22EEA"/>
    <w:rsid w:val="00C25146"/>
    <w:rsid w:val="00C25BC6"/>
    <w:rsid w:val="00C26F3E"/>
    <w:rsid w:val="00C308A7"/>
    <w:rsid w:val="00C32367"/>
    <w:rsid w:val="00C33713"/>
    <w:rsid w:val="00C33897"/>
    <w:rsid w:val="00C360C1"/>
    <w:rsid w:val="00C3645B"/>
    <w:rsid w:val="00C3668F"/>
    <w:rsid w:val="00C374E8"/>
    <w:rsid w:val="00C4000B"/>
    <w:rsid w:val="00C403AA"/>
    <w:rsid w:val="00C4088C"/>
    <w:rsid w:val="00C40A73"/>
    <w:rsid w:val="00C42653"/>
    <w:rsid w:val="00C42A4D"/>
    <w:rsid w:val="00C42F80"/>
    <w:rsid w:val="00C43597"/>
    <w:rsid w:val="00C44DCB"/>
    <w:rsid w:val="00C45030"/>
    <w:rsid w:val="00C46727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973"/>
    <w:rsid w:val="00C66ED9"/>
    <w:rsid w:val="00C67FD7"/>
    <w:rsid w:val="00C71624"/>
    <w:rsid w:val="00C717DB"/>
    <w:rsid w:val="00C71F07"/>
    <w:rsid w:val="00C73A8A"/>
    <w:rsid w:val="00C749EE"/>
    <w:rsid w:val="00C759CB"/>
    <w:rsid w:val="00C77678"/>
    <w:rsid w:val="00C80429"/>
    <w:rsid w:val="00C81127"/>
    <w:rsid w:val="00C81450"/>
    <w:rsid w:val="00C819DE"/>
    <w:rsid w:val="00C82B8B"/>
    <w:rsid w:val="00C831D8"/>
    <w:rsid w:val="00C85194"/>
    <w:rsid w:val="00C87498"/>
    <w:rsid w:val="00C9075C"/>
    <w:rsid w:val="00C9084F"/>
    <w:rsid w:val="00C90889"/>
    <w:rsid w:val="00C9099B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38AA"/>
    <w:rsid w:val="00CA434A"/>
    <w:rsid w:val="00CA45CE"/>
    <w:rsid w:val="00CA57F3"/>
    <w:rsid w:val="00CA6D45"/>
    <w:rsid w:val="00CA72FE"/>
    <w:rsid w:val="00CA732C"/>
    <w:rsid w:val="00CB021F"/>
    <w:rsid w:val="00CB0846"/>
    <w:rsid w:val="00CB1171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0D67"/>
    <w:rsid w:val="00CC16A6"/>
    <w:rsid w:val="00CC16E5"/>
    <w:rsid w:val="00CC492E"/>
    <w:rsid w:val="00CC7B38"/>
    <w:rsid w:val="00CD02E1"/>
    <w:rsid w:val="00CD069C"/>
    <w:rsid w:val="00CD29C1"/>
    <w:rsid w:val="00CD3857"/>
    <w:rsid w:val="00CD3B20"/>
    <w:rsid w:val="00CD437B"/>
    <w:rsid w:val="00CD5540"/>
    <w:rsid w:val="00CD5851"/>
    <w:rsid w:val="00CD5BA1"/>
    <w:rsid w:val="00CD6A18"/>
    <w:rsid w:val="00CE07C5"/>
    <w:rsid w:val="00CE132D"/>
    <w:rsid w:val="00CE28CE"/>
    <w:rsid w:val="00CE3050"/>
    <w:rsid w:val="00CE69C2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BD7"/>
    <w:rsid w:val="00D06268"/>
    <w:rsid w:val="00D06C15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0FEE"/>
    <w:rsid w:val="00D31F1E"/>
    <w:rsid w:val="00D33978"/>
    <w:rsid w:val="00D342B2"/>
    <w:rsid w:val="00D3448D"/>
    <w:rsid w:val="00D34701"/>
    <w:rsid w:val="00D367A5"/>
    <w:rsid w:val="00D370D7"/>
    <w:rsid w:val="00D377A7"/>
    <w:rsid w:val="00D37C1B"/>
    <w:rsid w:val="00D41254"/>
    <w:rsid w:val="00D41DC6"/>
    <w:rsid w:val="00D4213C"/>
    <w:rsid w:val="00D42434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6D2E"/>
    <w:rsid w:val="00D57188"/>
    <w:rsid w:val="00D60122"/>
    <w:rsid w:val="00D6259A"/>
    <w:rsid w:val="00D629E5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373"/>
    <w:rsid w:val="00D82A11"/>
    <w:rsid w:val="00D82D04"/>
    <w:rsid w:val="00D835B1"/>
    <w:rsid w:val="00D84C3A"/>
    <w:rsid w:val="00D85121"/>
    <w:rsid w:val="00D8513B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13"/>
    <w:rsid w:val="00DA15EA"/>
    <w:rsid w:val="00DA1D1D"/>
    <w:rsid w:val="00DA360F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1ED"/>
    <w:rsid w:val="00DB78A3"/>
    <w:rsid w:val="00DB7EF6"/>
    <w:rsid w:val="00DC1A39"/>
    <w:rsid w:val="00DC1B08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C7B73"/>
    <w:rsid w:val="00DD1837"/>
    <w:rsid w:val="00DD1F25"/>
    <w:rsid w:val="00DD21F2"/>
    <w:rsid w:val="00DD2943"/>
    <w:rsid w:val="00DD30B9"/>
    <w:rsid w:val="00DD3902"/>
    <w:rsid w:val="00DD4062"/>
    <w:rsid w:val="00DD547B"/>
    <w:rsid w:val="00DD643F"/>
    <w:rsid w:val="00DD7485"/>
    <w:rsid w:val="00DD7A1F"/>
    <w:rsid w:val="00DD7B4F"/>
    <w:rsid w:val="00DE3005"/>
    <w:rsid w:val="00DE3266"/>
    <w:rsid w:val="00DE4028"/>
    <w:rsid w:val="00DE43AB"/>
    <w:rsid w:val="00DE50B9"/>
    <w:rsid w:val="00DE5685"/>
    <w:rsid w:val="00DE569C"/>
    <w:rsid w:val="00DE6179"/>
    <w:rsid w:val="00DE6C8D"/>
    <w:rsid w:val="00DF1037"/>
    <w:rsid w:val="00DF12B1"/>
    <w:rsid w:val="00DF1347"/>
    <w:rsid w:val="00DF14FD"/>
    <w:rsid w:val="00DF3C9A"/>
    <w:rsid w:val="00DF3DF2"/>
    <w:rsid w:val="00DF3EF6"/>
    <w:rsid w:val="00DF43E1"/>
    <w:rsid w:val="00DF43F1"/>
    <w:rsid w:val="00DF4A92"/>
    <w:rsid w:val="00DF4C12"/>
    <w:rsid w:val="00DF4E80"/>
    <w:rsid w:val="00DF69B4"/>
    <w:rsid w:val="00DF6C2E"/>
    <w:rsid w:val="00DF770A"/>
    <w:rsid w:val="00DF7A1F"/>
    <w:rsid w:val="00E009BB"/>
    <w:rsid w:val="00E00BB0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92"/>
    <w:rsid w:val="00E109A1"/>
    <w:rsid w:val="00E110CF"/>
    <w:rsid w:val="00E12E27"/>
    <w:rsid w:val="00E13B0A"/>
    <w:rsid w:val="00E14F44"/>
    <w:rsid w:val="00E16817"/>
    <w:rsid w:val="00E17326"/>
    <w:rsid w:val="00E1751F"/>
    <w:rsid w:val="00E176DF"/>
    <w:rsid w:val="00E202CF"/>
    <w:rsid w:val="00E23BB9"/>
    <w:rsid w:val="00E23F39"/>
    <w:rsid w:val="00E24F84"/>
    <w:rsid w:val="00E253F4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E55"/>
    <w:rsid w:val="00E57162"/>
    <w:rsid w:val="00E60942"/>
    <w:rsid w:val="00E60A71"/>
    <w:rsid w:val="00E6184A"/>
    <w:rsid w:val="00E6195E"/>
    <w:rsid w:val="00E6271C"/>
    <w:rsid w:val="00E63922"/>
    <w:rsid w:val="00E656C3"/>
    <w:rsid w:val="00E6670A"/>
    <w:rsid w:val="00E67EBB"/>
    <w:rsid w:val="00E70354"/>
    <w:rsid w:val="00E70720"/>
    <w:rsid w:val="00E70B33"/>
    <w:rsid w:val="00E71171"/>
    <w:rsid w:val="00E719C6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487"/>
    <w:rsid w:val="00E9171E"/>
    <w:rsid w:val="00E92869"/>
    <w:rsid w:val="00E92D6B"/>
    <w:rsid w:val="00E952A3"/>
    <w:rsid w:val="00E975DF"/>
    <w:rsid w:val="00E975E7"/>
    <w:rsid w:val="00EA02A6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7CB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3A3C"/>
    <w:rsid w:val="00EC40F6"/>
    <w:rsid w:val="00EC49BC"/>
    <w:rsid w:val="00EC5B02"/>
    <w:rsid w:val="00EC77B8"/>
    <w:rsid w:val="00EC7E1B"/>
    <w:rsid w:val="00ED05E4"/>
    <w:rsid w:val="00ED0AE1"/>
    <w:rsid w:val="00ED15A4"/>
    <w:rsid w:val="00ED1F01"/>
    <w:rsid w:val="00ED34E0"/>
    <w:rsid w:val="00ED5E23"/>
    <w:rsid w:val="00ED6EED"/>
    <w:rsid w:val="00ED72BC"/>
    <w:rsid w:val="00ED757B"/>
    <w:rsid w:val="00ED7A56"/>
    <w:rsid w:val="00EE1068"/>
    <w:rsid w:val="00EE1EFB"/>
    <w:rsid w:val="00EE267A"/>
    <w:rsid w:val="00EE2ACD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4E5A"/>
    <w:rsid w:val="00F055B9"/>
    <w:rsid w:val="00F05745"/>
    <w:rsid w:val="00F06E62"/>
    <w:rsid w:val="00F06EDF"/>
    <w:rsid w:val="00F07A3E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179DA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5752"/>
    <w:rsid w:val="00F55866"/>
    <w:rsid w:val="00F558EA"/>
    <w:rsid w:val="00F56C22"/>
    <w:rsid w:val="00F575DF"/>
    <w:rsid w:val="00F600A4"/>
    <w:rsid w:val="00F60959"/>
    <w:rsid w:val="00F60F93"/>
    <w:rsid w:val="00F61D70"/>
    <w:rsid w:val="00F63F66"/>
    <w:rsid w:val="00F652D5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570"/>
    <w:rsid w:val="00FB2C88"/>
    <w:rsid w:val="00FB300E"/>
    <w:rsid w:val="00FB31E9"/>
    <w:rsid w:val="00FB4C02"/>
    <w:rsid w:val="00FC0B6A"/>
    <w:rsid w:val="00FC22EC"/>
    <w:rsid w:val="00FC2312"/>
    <w:rsid w:val="00FC3B84"/>
    <w:rsid w:val="00FC498D"/>
    <w:rsid w:val="00FC4E14"/>
    <w:rsid w:val="00FC6036"/>
    <w:rsid w:val="00FC609A"/>
    <w:rsid w:val="00FC690A"/>
    <w:rsid w:val="00FC6A4C"/>
    <w:rsid w:val="00FC6E75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669"/>
    <w:rsid w:val="00FE278F"/>
    <w:rsid w:val="00FE3F2B"/>
    <w:rsid w:val="00FE44FC"/>
    <w:rsid w:val="00FF03EB"/>
    <w:rsid w:val="00FF1D83"/>
    <w:rsid w:val="00FF2EE0"/>
    <w:rsid w:val="00FF2F6B"/>
    <w:rsid w:val="00FF34D3"/>
    <w:rsid w:val="00FF6D6A"/>
    <w:rsid w:val="00FF71D4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917E2A07-76D9-4C5A-A338-300C640CD5B6}" type="presOf" srcId="{2FD7D734-CFFA-4FF7-93BB-981A8EF54642}" destId="{E8804939-D467-4F23-9C9E-7C11181E51F6}" srcOrd="1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137A1B24-C03E-4EA8-B39D-BB01D702AE3A}" type="presOf" srcId="{22C5409F-07E0-40C6-A38E-CAAA33E07C50}" destId="{63C4EC71-A849-4676-AF06-96306F6CC20C}" srcOrd="0" destOrd="0" presId="urn:microsoft.com/office/officeart/2008/layout/HorizontalMultiLevelHierarchy"/>
    <dgm:cxn modelId="{32DE9A37-91D9-4CB1-9EF8-2EBE9C9E2AC0}" type="presOf" srcId="{A4B660CD-E8E4-4499-886A-D6E4C29C2D63}" destId="{61560B85-D3E2-4256-A06C-D4F839561197}" srcOrd="0" destOrd="0" presId="urn:microsoft.com/office/officeart/2008/layout/HorizontalMultiLevelHierarchy"/>
    <dgm:cxn modelId="{55740266-E28F-42FF-BBDA-493AF4A99F29}" type="presOf" srcId="{98A9A276-EC14-440C-AE23-0EDC9FD323DC}" destId="{28D3EC45-C6E0-4976-865D-166BC6370F3B}" srcOrd="1" destOrd="0" presId="urn:microsoft.com/office/officeart/2008/layout/HorizontalMultiLevelHierarchy"/>
    <dgm:cxn modelId="{0674E447-F3BB-44B9-A2F2-97D2BB77CF35}" type="presOf" srcId="{4135CF11-05C4-46B8-B62A-5251128CEAD7}" destId="{C06D1B5B-BF16-49FE-9FD9-FE576A94F6DD}" srcOrd="1" destOrd="0" presId="urn:microsoft.com/office/officeart/2008/layout/HorizontalMultiLevelHierarchy"/>
    <dgm:cxn modelId="{4D5EB069-4522-4441-8D14-545A2BD34A11}" type="presOf" srcId="{175B7F72-47CF-48B6-8BD1-70357FEC4A04}" destId="{0844BAB5-AB7C-4B8C-A146-BDB0667C2C2B}" srcOrd="0" destOrd="0" presId="urn:microsoft.com/office/officeart/2008/layout/HorizontalMultiLevelHierarchy"/>
    <dgm:cxn modelId="{E0B2BC4D-2579-403E-B6E5-2A92D34638E9}" type="presOf" srcId="{2732D5B4-CB20-49AB-BFF9-D928AD0E751A}" destId="{A1E4AA90-3804-4C98-8C12-55AAABE88D73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3E30BB71-D9B7-4935-B9DC-45400EF09B32}" type="presOf" srcId="{4135CF11-05C4-46B8-B62A-5251128CEAD7}" destId="{1FB61B34-35F1-4478-A141-E029DBFCC084}" srcOrd="0" destOrd="0" presId="urn:microsoft.com/office/officeart/2008/layout/HorizontalMultiLevelHierarchy"/>
    <dgm:cxn modelId="{C688E473-8F46-44DE-A28E-5B7BC5676D2F}" type="presOf" srcId="{2FD7D734-CFFA-4FF7-93BB-981A8EF54642}" destId="{0A1AFB87-5341-4982-964D-23F18D9132A2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C9105884-5F13-42C3-A6F6-6EAAD8813EAD}" type="presOf" srcId="{98A9A276-EC14-440C-AE23-0EDC9FD323DC}" destId="{EBFB9157-83B3-4353-A6D7-C2056F09437E}" srcOrd="0" destOrd="0" presId="urn:microsoft.com/office/officeart/2008/layout/HorizontalMultiLevelHierarchy"/>
    <dgm:cxn modelId="{26396E8F-8C6F-4EF5-BB08-3795654F83F2}" type="presOf" srcId="{2F1725E0-B78E-4474-93FB-98340B670F0D}" destId="{7638D007-9D1D-464A-A765-C4F1C75913D5}" srcOrd="0" destOrd="0" presId="urn:microsoft.com/office/officeart/2008/layout/HorizontalMultiLevelHierarchy"/>
    <dgm:cxn modelId="{4DA43F93-E48D-47A4-8623-58D3AB939E94}" type="presOf" srcId="{29027FCC-4C27-4233-B570-CEDA13A38423}" destId="{044ECC0F-7D41-41DC-81DC-FA1D3AC09903}" srcOrd="0" destOrd="0" presId="urn:microsoft.com/office/officeart/2008/layout/HorizontalMultiLevelHierarchy"/>
    <dgm:cxn modelId="{D1AF2499-D29C-4A7F-B870-392AA18ED825}" type="presOf" srcId="{F7743BE8-9E6F-4E94-88C2-56418F7E2809}" destId="{0D204C51-FDCE-425D-BCEB-8E4058BD3658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1D3034B7-5F6F-4E34-BE09-1A375607E802}" type="presOf" srcId="{19A2FC5B-9E94-46C1-86F3-321247FB0CC7}" destId="{F8A540CA-4EAF-44F7-A738-A9CC3601C00A}" srcOrd="0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8465ABCF-08B7-42AF-ABA1-49D23BA4FC55}" type="presOf" srcId="{42F973F4-BDAD-46BE-9A32-90E31F83DAA9}" destId="{7162DB5F-1C8B-406B-84DE-A9EF12835A22}" srcOrd="0" destOrd="0" presId="urn:microsoft.com/office/officeart/2008/layout/HorizontalMultiLevelHierarchy"/>
    <dgm:cxn modelId="{F257DCD9-5184-4A39-B4B4-2A817005B2F4}" type="presOf" srcId="{F7743BE8-9E6F-4E94-88C2-56418F7E2809}" destId="{9E0ED0D3-C81C-4FEA-92A7-A063E4B218AB}" srcOrd="1" destOrd="0" presId="urn:microsoft.com/office/officeart/2008/layout/HorizontalMultiLevelHierarchy"/>
    <dgm:cxn modelId="{A3FF96FF-259E-495C-B79D-3670C2EC19D1}" type="presOf" srcId="{19A2FC5B-9E94-46C1-86F3-321247FB0CC7}" destId="{6788FE88-204C-41DD-BAA4-C9ABEB944CA1}" srcOrd="1" destOrd="0" presId="urn:microsoft.com/office/officeart/2008/layout/HorizontalMultiLevelHierarchy"/>
    <dgm:cxn modelId="{1FA437E3-C0E2-42D0-8AFE-B73C7E2D7523}" type="presParOf" srcId="{0844BAB5-AB7C-4B8C-A146-BDB0667C2C2B}" destId="{29559B41-489C-4160-BF9F-C035EA3A0399}" srcOrd="0" destOrd="0" presId="urn:microsoft.com/office/officeart/2008/layout/HorizontalMultiLevelHierarchy"/>
    <dgm:cxn modelId="{DCD16907-1E2A-442D-8100-EB3A369B0EF3}" type="presParOf" srcId="{29559B41-489C-4160-BF9F-C035EA3A0399}" destId="{7638D007-9D1D-464A-A765-C4F1C75913D5}" srcOrd="0" destOrd="0" presId="urn:microsoft.com/office/officeart/2008/layout/HorizontalMultiLevelHierarchy"/>
    <dgm:cxn modelId="{3F9D6313-79CE-4A0E-BF09-7851C0F4C8D7}" type="presParOf" srcId="{29559B41-489C-4160-BF9F-C035EA3A0399}" destId="{82872A20-85A1-4E3D-B224-F5A1481B1D18}" srcOrd="1" destOrd="0" presId="urn:microsoft.com/office/officeart/2008/layout/HorizontalMultiLevelHierarchy"/>
    <dgm:cxn modelId="{7540F80F-074C-47A3-A4EE-8B5C88E72901}" type="presParOf" srcId="{82872A20-85A1-4E3D-B224-F5A1481B1D18}" destId="{1FB61B34-35F1-4478-A141-E029DBFCC084}" srcOrd="0" destOrd="0" presId="urn:microsoft.com/office/officeart/2008/layout/HorizontalMultiLevelHierarchy"/>
    <dgm:cxn modelId="{C5E7F9D7-2DDC-4B58-8AEA-67EB3DB44399}" type="presParOf" srcId="{1FB61B34-35F1-4478-A141-E029DBFCC084}" destId="{C06D1B5B-BF16-49FE-9FD9-FE576A94F6DD}" srcOrd="0" destOrd="0" presId="urn:microsoft.com/office/officeart/2008/layout/HorizontalMultiLevelHierarchy"/>
    <dgm:cxn modelId="{58F63D5A-9198-4418-88B5-0386FD5E0348}" type="presParOf" srcId="{82872A20-85A1-4E3D-B224-F5A1481B1D18}" destId="{07F550AA-F209-4D1C-8A25-590837067042}" srcOrd="1" destOrd="0" presId="urn:microsoft.com/office/officeart/2008/layout/HorizontalMultiLevelHierarchy"/>
    <dgm:cxn modelId="{4F86E712-5B69-4618-9888-D4964A248A18}" type="presParOf" srcId="{07F550AA-F209-4D1C-8A25-590837067042}" destId="{044ECC0F-7D41-41DC-81DC-FA1D3AC09903}" srcOrd="0" destOrd="0" presId="urn:microsoft.com/office/officeart/2008/layout/HorizontalMultiLevelHierarchy"/>
    <dgm:cxn modelId="{B5D76789-0BFF-4A11-96A3-01DE4CFBA374}" type="presParOf" srcId="{07F550AA-F209-4D1C-8A25-590837067042}" destId="{4B71F9D3-FF83-4ABE-A324-A4DE729EAC0C}" srcOrd="1" destOrd="0" presId="urn:microsoft.com/office/officeart/2008/layout/HorizontalMultiLevelHierarchy"/>
    <dgm:cxn modelId="{662FCE41-1C21-4EEB-8E55-5A414A77FF68}" type="presParOf" srcId="{82872A20-85A1-4E3D-B224-F5A1481B1D18}" destId="{0D204C51-FDCE-425D-BCEB-8E4058BD3658}" srcOrd="2" destOrd="0" presId="urn:microsoft.com/office/officeart/2008/layout/HorizontalMultiLevelHierarchy"/>
    <dgm:cxn modelId="{21B49C28-92C9-4F08-816F-9A7FEE395B32}" type="presParOf" srcId="{0D204C51-FDCE-425D-BCEB-8E4058BD3658}" destId="{9E0ED0D3-C81C-4FEA-92A7-A063E4B218AB}" srcOrd="0" destOrd="0" presId="urn:microsoft.com/office/officeart/2008/layout/HorizontalMultiLevelHierarchy"/>
    <dgm:cxn modelId="{AA2659C2-3729-4A03-AC4A-112CEC55B44D}" type="presParOf" srcId="{82872A20-85A1-4E3D-B224-F5A1481B1D18}" destId="{62D3BBBB-2042-4C3B-81CF-4611C3DE87D1}" srcOrd="3" destOrd="0" presId="urn:microsoft.com/office/officeart/2008/layout/HorizontalMultiLevelHierarchy"/>
    <dgm:cxn modelId="{8C1173A7-2CB9-434B-8FCF-3A1523DCD04A}" type="presParOf" srcId="{62D3BBBB-2042-4C3B-81CF-4611C3DE87D1}" destId="{63C4EC71-A849-4676-AF06-96306F6CC20C}" srcOrd="0" destOrd="0" presId="urn:microsoft.com/office/officeart/2008/layout/HorizontalMultiLevelHierarchy"/>
    <dgm:cxn modelId="{6F51A036-7402-462C-8202-709B241DF738}" type="presParOf" srcId="{62D3BBBB-2042-4C3B-81CF-4611C3DE87D1}" destId="{1A168107-C341-4B1B-AF9F-D6A396127BC0}" srcOrd="1" destOrd="0" presId="urn:microsoft.com/office/officeart/2008/layout/HorizontalMultiLevelHierarchy"/>
    <dgm:cxn modelId="{C824AC88-3BA9-4A88-B106-8AACB5C60AF8}" type="presParOf" srcId="{82872A20-85A1-4E3D-B224-F5A1481B1D18}" destId="{0A1AFB87-5341-4982-964D-23F18D9132A2}" srcOrd="4" destOrd="0" presId="urn:microsoft.com/office/officeart/2008/layout/HorizontalMultiLevelHierarchy"/>
    <dgm:cxn modelId="{53E750F4-5C58-46BB-910C-9ACCF1605B18}" type="presParOf" srcId="{0A1AFB87-5341-4982-964D-23F18D9132A2}" destId="{E8804939-D467-4F23-9C9E-7C11181E51F6}" srcOrd="0" destOrd="0" presId="urn:microsoft.com/office/officeart/2008/layout/HorizontalMultiLevelHierarchy"/>
    <dgm:cxn modelId="{C2D0092F-1C5A-4817-AA13-83D9845C259C}" type="presParOf" srcId="{82872A20-85A1-4E3D-B224-F5A1481B1D18}" destId="{ED0FEFB7-0FAA-4824-905B-1A3FD22B6477}" srcOrd="5" destOrd="0" presId="urn:microsoft.com/office/officeart/2008/layout/HorizontalMultiLevelHierarchy"/>
    <dgm:cxn modelId="{171FFCC6-3751-4C78-AA96-9A1603AC3D46}" type="presParOf" srcId="{ED0FEFB7-0FAA-4824-905B-1A3FD22B6477}" destId="{61560B85-D3E2-4256-A06C-D4F839561197}" srcOrd="0" destOrd="0" presId="urn:microsoft.com/office/officeart/2008/layout/HorizontalMultiLevelHierarchy"/>
    <dgm:cxn modelId="{E3D29059-2935-4F12-97CA-7A486311E881}" type="presParOf" srcId="{ED0FEFB7-0FAA-4824-905B-1A3FD22B6477}" destId="{E304036F-57CE-4D88-91B6-F1B464BAFEC0}" srcOrd="1" destOrd="0" presId="urn:microsoft.com/office/officeart/2008/layout/HorizontalMultiLevelHierarchy"/>
    <dgm:cxn modelId="{28ADE3F5-6CB3-4DE3-91B3-78010836A9BD}" type="presParOf" srcId="{82872A20-85A1-4E3D-B224-F5A1481B1D18}" destId="{EBFB9157-83B3-4353-A6D7-C2056F09437E}" srcOrd="6" destOrd="0" presId="urn:microsoft.com/office/officeart/2008/layout/HorizontalMultiLevelHierarchy"/>
    <dgm:cxn modelId="{41A13BB4-AF42-469B-9744-97E57D57F186}" type="presParOf" srcId="{EBFB9157-83B3-4353-A6D7-C2056F09437E}" destId="{28D3EC45-C6E0-4976-865D-166BC6370F3B}" srcOrd="0" destOrd="0" presId="urn:microsoft.com/office/officeart/2008/layout/HorizontalMultiLevelHierarchy"/>
    <dgm:cxn modelId="{EA837320-A3D4-41CC-8FB1-178DCA04D28D}" type="presParOf" srcId="{82872A20-85A1-4E3D-B224-F5A1481B1D18}" destId="{E544CBD2-495F-4437-8956-BCD64F4A7330}" srcOrd="7" destOrd="0" presId="urn:microsoft.com/office/officeart/2008/layout/HorizontalMultiLevelHierarchy"/>
    <dgm:cxn modelId="{68EA5753-23A6-4B0C-957F-6D897A70CF2E}" type="presParOf" srcId="{E544CBD2-495F-4437-8956-BCD64F4A7330}" destId="{7162DB5F-1C8B-406B-84DE-A9EF12835A22}" srcOrd="0" destOrd="0" presId="urn:microsoft.com/office/officeart/2008/layout/HorizontalMultiLevelHierarchy"/>
    <dgm:cxn modelId="{449020E0-DB72-4051-8A13-78FB19AA8079}" type="presParOf" srcId="{E544CBD2-495F-4437-8956-BCD64F4A7330}" destId="{90A8B4CB-46D6-407D-9CED-A5F1A4F78620}" srcOrd="1" destOrd="0" presId="urn:microsoft.com/office/officeart/2008/layout/HorizontalMultiLevelHierarchy"/>
    <dgm:cxn modelId="{A7E6DA44-4902-40DC-BD90-C35103F36E6B}" type="presParOf" srcId="{82872A20-85A1-4E3D-B224-F5A1481B1D18}" destId="{F8A540CA-4EAF-44F7-A738-A9CC3601C00A}" srcOrd="8" destOrd="0" presId="urn:microsoft.com/office/officeart/2008/layout/HorizontalMultiLevelHierarchy"/>
    <dgm:cxn modelId="{35822608-80C8-4ED2-A7AF-9C23F8E441CB}" type="presParOf" srcId="{F8A540CA-4EAF-44F7-A738-A9CC3601C00A}" destId="{6788FE88-204C-41DD-BAA4-C9ABEB944CA1}" srcOrd="0" destOrd="0" presId="urn:microsoft.com/office/officeart/2008/layout/HorizontalMultiLevelHierarchy"/>
    <dgm:cxn modelId="{0E6E7B17-BB92-451A-BBF0-3C8343FE97FD}" type="presParOf" srcId="{82872A20-85A1-4E3D-B224-F5A1481B1D18}" destId="{62A2A782-9F7C-4D7E-9CB3-CD0996A87DE1}" srcOrd="9" destOrd="0" presId="urn:microsoft.com/office/officeart/2008/layout/HorizontalMultiLevelHierarchy"/>
    <dgm:cxn modelId="{F8435E95-769D-44EC-8DA0-57E2CC8AABFC}" type="presParOf" srcId="{62A2A782-9F7C-4D7E-9CB3-CD0996A87DE1}" destId="{A1E4AA90-3804-4C98-8C12-55AAABE88D73}" srcOrd="0" destOrd="0" presId="urn:microsoft.com/office/officeart/2008/layout/HorizontalMultiLevelHierarchy"/>
    <dgm:cxn modelId="{586D3949-C15C-43D6-AA1D-E0EAC0AC7CA0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35C44531-922B-4DE6-BF02-63EB43E01D3B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3103F5EF-80E7-4250-B4F0-9DD7825C6A7F}" type="parTrans" cxnId="{301C2820-5710-469D-A52D-F65864226366}">
      <dgm:prSet/>
      <dgm:spPr/>
      <dgm:t>
        <a:bodyPr/>
        <a:lstStyle/>
        <a:p>
          <a:endParaRPr lang="en-IN"/>
        </a:p>
      </dgm:t>
    </dgm:pt>
    <dgm:pt modelId="{EA33AF13-C962-4077-8364-F5858C7FDB43}" type="sibTrans" cxnId="{301C2820-5710-469D-A52D-F65864226366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9E51CC77-3EE2-4A42-B7D7-804094F91399}" type="pres">
      <dgm:prSet presAssocID="{3103F5EF-80E7-4250-B4F0-9DD7825C6A7F}" presName="conn2-1" presStyleLbl="parChTrans1D2" presStyleIdx="3" presStyleCnt="5"/>
      <dgm:spPr/>
    </dgm:pt>
    <dgm:pt modelId="{DEA52A48-D4A2-40AA-A0DC-7B584D00A797}" type="pres">
      <dgm:prSet presAssocID="{3103F5EF-80E7-4250-B4F0-9DD7825C6A7F}" presName="connTx" presStyleLbl="parChTrans1D2" presStyleIdx="3" presStyleCnt="5"/>
      <dgm:spPr/>
    </dgm:pt>
    <dgm:pt modelId="{26F15FC9-5399-46D9-957F-A35228BA32F4}" type="pres">
      <dgm:prSet presAssocID="{35C44531-922B-4DE6-BF02-63EB43E01D3B}" presName="root2" presStyleCnt="0"/>
      <dgm:spPr/>
    </dgm:pt>
    <dgm:pt modelId="{E503CA66-5F1F-44D2-84E3-D69E3762F6F9}" type="pres">
      <dgm:prSet presAssocID="{35C44531-922B-4DE6-BF02-63EB43E01D3B}" presName="LevelTwoTextNode" presStyleLbl="node2" presStyleIdx="3" presStyleCnt="5">
        <dgm:presLayoutVars>
          <dgm:chPref val="3"/>
        </dgm:presLayoutVars>
      </dgm:prSet>
      <dgm:spPr/>
    </dgm:pt>
    <dgm:pt modelId="{55DBA5F4-DC52-4CB1-A253-760EEF633654}" type="pres">
      <dgm:prSet presAssocID="{35C44531-922B-4DE6-BF02-63EB43E01D3B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D5D3ED0B-658D-40DB-90B7-A4FAAABA454C}" type="presOf" srcId="{35C44531-922B-4DE6-BF02-63EB43E01D3B}" destId="{E503CA66-5F1F-44D2-84E3-D69E3762F6F9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298BE61C-ECD1-41D2-B621-19FB4B879616}" type="presOf" srcId="{19A2FC5B-9E94-46C1-86F3-321247FB0CC7}" destId="{6788FE88-204C-41DD-BAA4-C9ABEB944CA1}" srcOrd="1" destOrd="0" presId="urn:microsoft.com/office/officeart/2008/layout/HorizontalMultiLevelHierarchy"/>
    <dgm:cxn modelId="{301C2820-5710-469D-A52D-F65864226366}" srcId="{2F1725E0-B78E-4474-93FB-98340B670F0D}" destId="{35C44531-922B-4DE6-BF02-63EB43E01D3B}" srcOrd="3" destOrd="0" parTransId="{3103F5EF-80E7-4250-B4F0-9DD7825C6A7F}" sibTransId="{EA33AF13-C962-4077-8364-F5858C7FDB43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34D5AA30-3A02-490A-8760-83F49A0CC807}" type="presOf" srcId="{4135CF11-05C4-46B8-B62A-5251128CEAD7}" destId="{1FB61B34-35F1-4478-A141-E029DBFCC084}" srcOrd="0" destOrd="0" presId="urn:microsoft.com/office/officeart/2008/layout/HorizontalMultiLevelHierarchy"/>
    <dgm:cxn modelId="{A8C6ED31-20E8-4B97-B3C8-0FDEE1BB7DB3}" type="presOf" srcId="{98A9A276-EC14-440C-AE23-0EDC9FD323DC}" destId="{EBFB9157-83B3-4353-A6D7-C2056F09437E}" srcOrd="0" destOrd="0" presId="urn:microsoft.com/office/officeart/2008/layout/HorizontalMultiLevelHierarchy"/>
    <dgm:cxn modelId="{9AD5C569-6970-4A35-9B35-DBD5F1C20399}" type="presOf" srcId="{F7743BE8-9E6F-4E94-88C2-56418F7E2809}" destId="{9E0ED0D3-C81C-4FEA-92A7-A063E4B218AB}" srcOrd="1" destOrd="0" presId="urn:microsoft.com/office/officeart/2008/layout/HorizontalMultiLevelHierarchy"/>
    <dgm:cxn modelId="{4BAC206D-98C7-481A-9017-A4BDF133A5DF}" type="presOf" srcId="{29027FCC-4C27-4233-B570-CEDA13A38423}" destId="{044ECC0F-7D41-41DC-81DC-FA1D3AC09903}" srcOrd="0" destOrd="0" presId="urn:microsoft.com/office/officeart/2008/layout/HorizontalMultiLevelHierarchy"/>
    <dgm:cxn modelId="{96FACC6E-7585-4B12-99A2-C3AC2E975150}" type="presOf" srcId="{4135CF11-05C4-46B8-B62A-5251128CEAD7}" destId="{C06D1B5B-BF16-49FE-9FD9-FE576A94F6DD}" srcOrd="1" destOrd="0" presId="urn:microsoft.com/office/officeart/2008/layout/HorizontalMultiLevelHierarchy"/>
    <dgm:cxn modelId="{DB8EDE6E-C37A-4CF7-A31B-289AED04867E}" type="presOf" srcId="{F7743BE8-9E6F-4E94-88C2-56418F7E2809}" destId="{0D204C51-FDCE-425D-BCEB-8E4058BD3658}" srcOrd="0" destOrd="0" presId="urn:microsoft.com/office/officeart/2008/layout/HorizontalMultiLevelHierarchy"/>
    <dgm:cxn modelId="{E576F16E-D2B4-4973-9C67-104BE4623228}" type="presOf" srcId="{2732D5B4-CB20-49AB-BFF9-D928AD0E751A}" destId="{A1E4AA90-3804-4C98-8C12-55AAABE88D73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FF70EC79-FA4B-46C5-97E7-8C28B5DFFEA5}" type="presOf" srcId="{2F1725E0-B78E-4474-93FB-98340B670F0D}" destId="{7638D007-9D1D-464A-A765-C4F1C75913D5}" srcOrd="0" destOrd="0" presId="urn:microsoft.com/office/officeart/2008/layout/HorizontalMultiLevelHierarchy"/>
    <dgm:cxn modelId="{3955988F-E723-4389-91A3-183DEC45D77F}" type="presOf" srcId="{19A2FC5B-9E94-46C1-86F3-321247FB0CC7}" destId="{F8A540CA-4EAF-44F7-A738-A9CC3601C00A}" srcOrd="0" destOrd="0" presId="urn:microsoft.com/office/officeart/2008/layout/HorizontalMultiLevelHierarchy"/>
    <dgm:cxn modelId="{F41E1799-F9FE-4D59-96CA-6EE69C2E7479}" type="presOf" srcId="{22C5409F-07E0-40C6-A38E-CAAA33E07C50}" destId="{63C4EC71-A849-4676-AF06-96306F6CC20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1ECF21AA-1A1C-448F-9572-A47706403186}" type="presOf" srcId="{3103F5EF-80E7-4250-B4F0-9DD7825C6A7F}" destId="{DEA52A48-D4A2-40AA-A0DC-7B584D00A797}" srcOrd="1" destOrd="0" presId="urn:microsoft.com/office/officeart/2008/layout/HorizontalMultiLevelHierarchy"/>
    <dgm:cxn modelId="{1765B7C7-375F-4FEF-9324-40171F0E3A00}" type="presOf" srcId="{42F973F4-BDAD-46BE-9A32-90E31F83DAA9}" destId="{7162DB5F-1C8B-406B-84DE-A9EF12835A22}" srcOrd="0" destOrd="0" presId="urn:microsoft.com/office/officeart/2008/layout/HorizontalMultiLevelHierarchy"/>
    <dgm:cxn modelId="{946804DB-34AF-47DC-BC02-BF7A7460BA6C}" type="presOf" srcId="{3103F5EF-80E7-4250-B4F0-9DD7825C6A7F}" destId="{9E51CC77-3EE2-4A42-B7D7-804094F91399}" srcOrd="0" destOrd="0" presId="urn:microsoft.com/office/officeart/2008/layout/HorizontalMultiLevelHierarchy"/>
    <dgm:cxn modelId="{76BB80EC-382F-4D78-88A6-5A0FF025E942}" type="presOf" srcId="{98A9A276-EC14-440C-AE23-0EDC9FD323DC}" destId="{28D3EC45-C6E0-4976-865D-166BC6370F3B}" srcOrd="1" destOrd="0" presId="urn:microsoft.com/office/officeart/2008/layout/HorizontalMultiLevelHierarchy"/>
    <dgm:cxn modelId="{71F588FF-8815-45D5-8E6F-12C078BA63BE}" type="presOf" srcId="{175B7F72-47CF-48B6-8BD1-70357FEC4A04}" destId="{0844BAB5-AB7C-4B8C-A146-BDB0667C2C2B}" srcOrd="0" destOrd="0" presId="urn:microsoft.com/office/officeart/2008/layout/HorizontalMultiLevelHierarchy"/>
    <dgm:cxn modelId="{32EBF7D2-1A10-474E-BB22-63498355CB64}" type="presParOf" srcId="{0844BAB5-AB7C-4B8C-A146-BDB0667C2C2B}" destId="{29559B41-489C-4160-BF9F-C035EA3A0399}" srcOrd="0" destOrd="0" presId="urn:microsoft.com/office/officeart/2008/layout/HorizontalMultiLevelHierarchy"/>
    <dgm:cxn modelId="{DEF0B654-519B-4AB1-BDBE-E81A4CF1AEAE}" type="presParOf" srcId="{29559B41-489C-4160-BF9F-C035EA3A0399}" destId="{7638D007-9D1D-464A-A765-C4F1C75913D5}" srcOrd="0" destOrd="0" presId="urn:microsoft.com/office/officeart/2008/layout/HorizontalMultiLevelHierarchy"/>
    <dgm:cxn modelId="{5A366F2A-36D2-4224-A59F-C77691EF4B22}" type="presParOf" srcId="{29559B41-489C-4160-BF9F-C035EA3A0399}" destId="{82872A20-85A1-4E3D-B224-F5A1481B1D18}" srcOrd="1" destOrd="0" presId="urn:microsoft.com/office/officeart/2008/layout/HorizontalMultiLevelHierarchy"/>
    <dgm:cxn modelId="{66C2627B-836F-4A07-B3C2-81D4CF7E9084}" type="presParOf" srcId="{82872A20-85A1-4E3D-B224-F5A1481B1D18}" destId="{1FB61B34-35F1-4478-A141-E029DBFCC084}" srcOrd="0" destOrd="0" presId="urn:microsoft.com/office/officeart/2008/layout/HorizontalMultiLevelHierarchy"/>
    <dgm:cxn modelId="{66F2E369-5BC8-4153-8420-C8B208F3313D}" type="presParOf" srcId="{1FB61B34-35F1-4478-A141-E029DBFCC084}" destId="{C06D1B5B-BF16-49FE-9FD9-FE576A94F6DD}" srcOrd="0" destOrd="0" presId="urn:microsoft.com/office/officeart/2008/layout/HorizontalMultiLevelHierarchy"/>
    <dgm:cxn modelId="{3128A62F-2559-4CA7-BA3A-CDD995F091C6}" type="presParOf" srcId="{82872A20-85A1-4E3D-B224-F5A1481B1D18}" destId="{07F550AA-F209-4D1C-8A25-590837067042}" srcOrd="1" destOrd="0" presId="urn:microsoft.com/office/officeart/2008/layout/HorizontalMultiLevelHierarchy"/>
    <dgm:cxn modelId="{A1024206-36EC-4F74-A68D-9904D710127A}" type="presParOf" srcId="{07F550AA-F209-4D1C-8A25-590837067042}" destId="{044ECC0F-7D41-41DC-81DC-FA1D3AC09903}" srcOrd="0" destOrd="0" presId="urn:microsoft.com/office/officeart/2008/layout/HorizontalMultiLevelHierarchy"/>
    <dgm:cxn modelId="{D8B39CD6-513D-427A-85BF-9E7092749D6A}" type="presParOf" srcId="{07F550AA-F209-4D1C-8A25-590837067042}" destId="{4B71F9D3-FF83-4ABE-A324-A4DE729EAC0C}" srcOrd="1" destOrd="0" presId="urn:microsoft.com/office/officeart/2008/layout/HorizontalMultiLevelHierarchy"/>
    <dgm:cxn modelId="{66910AA4-35D2-4A33-A2F2-5D9F26455126}" type="presParOf" srcId="{82872A20-85A1-4E3D-B224-F5A1481B1D18}" destId="{0D204C51-FDCE-425D-BCEB-8E4058BD3658}" srcOrd="2" destOrd="0" presId="urn:microsoft.com/office/officeart/2008/layout/HorizontalMultiLevelHierarchy"/>
    <dgm:cxn modelId="{139C163B-184A-4E9C-969A-78637AF187DE}" type="presParOf" srcId="{0D204C51-FDCE-425D-BCEB-8E4058BD3658}" destId="{9E0ED0D3-C81C-4FEA-92A7-A063E4B218AB}" srcOrd="0" destOrd="0" presId="urn:microsoft.com/office/officeart/2008/layout/HorizontalMultiLevelHierarchy"/>
    <dgm:cxn modelId="{D8A6FF99-39CA-4BDC-8870-EAB85F13FD3B}" type="presParOf" srcId="{82872A20-85A1-4E3D-B224-F5A1481B1D18}" destId="{62D3BBBB-2042-4C3B-81CF-4611C3DE87D1}" srcOrd="3" destOrd="0" presId="urn:microsoft.com/office/officeart/2008/layout/HorizontalMultiLevelHierarchy"/>
    <dgm:cxn modelId="{34E9277B-D003-409A-9015-BBB10FD7824A}" type="presParOf" srcId="{62D3BBBB-2042-4C3B-81CF-4611C3DE87D1}" destId="{63C4EC71-A849-4676-AF06-96306F6CC20C}" srcOrd="0" destOrd="0" presId="urn:microsoft.com/office/officeart/2008/layout/HorizontalMultiLevelHierarchy"/>
    <dgm:cxn modelId="{04CDC034-1007-4A90-9234-E645FE450E37}" type="presParOf" srcId="{62D3BBBB-2042-4C3B-81CF-4611C3DE87D1}" destId="{1A168107-C341-4B1B-AF9F-D6A396127BC0}" srcOrd="1" destOrd="0" presId="urn:microsoft.com/office/officeart/2008/layout/HorizontalMultiLevelHierarchy"/>
    <dgm:cxn modelId="{FE5AEA68-447E-427F-A022-06B6BB9AEFD7}" type="presParOf" srcId="{82872A20-85A1-4E3D-B224-F5A1481B1D18}" destId="{EBFB9157-83B3-4353-A6D7-C2056F09437E}" srcOrd="4" destOrd="0" presId="urn:microsoft.com/office/officeart/2008/layout/HorizontalMultiLevelHierarchy"/>
    <dgm:cxn modelId="{F4B93787-EFC2-4D55-824D-4E21EFFF549D}" type="presParOf" srcId="{EBFB9157-83B3-4353-A6D7-C2056F09437E}" destId="{28D3EC45-C6E0-4976-865D-166BC6370F3B}" srcOrd="0" destOrd="0" presId="urn:microsoft.com/office/officeart/2008/layout/HorizontalMultiLevelHierarchy"/>
    <dgm:cxn modelId="{B16C950D-2003-45CC-BDBF-70111A182810}" type="presParOf" srcId="{82872A20-85A1-4E3D-B224-F5A1481B1D18}" destId="{E544CBD2-495F-4437-8956-BCD64F4A7330}" srcOrd="5" destOrd="0" presId="urn:microsoft.com/office/officeart/2008/layout/HorizontalMultiLevelHierarchy"/>
    <dgm:cxn modelId="{17F48C79-400A-4C60-ABA2-D4F0355538BD}" type="presParOf" srcId="{E544CBD2-495F-4437-8956-BCD64F4A7330}" destId="{7162DB5F-1C8B-406B-84DE-A9EF12835A22}" srcOrd="0" destOrd="0" presId="urn:microsoft.com/office/officeart/2008/layout/HorizontalMultiLevelHierarchy"/>
    <dgm:cxn modelId="{D18193E2-1B00-47D7-98EF-8510C188EFFE}" type="presParOf" srcId="{E544CBD2-495F-4437-8956-BCD64F4A7330}" destId="{90A8B4CB-46D6-407D-9CED-A5F1A4F78620}" srcOrd="1" destOrd="0" presId="urn:microsoft.com/office/officeart/2008/layout/HorizontalMultiLevelHierarchy"/>
    <dgm:cxn modelId="{158199B6-9820-45A9-94F3-DBCFD6958317}" type="presParOf" srcId="{82872A20-85A1-4E3D-B224-F5A1481B1D18}" destId="{9E51CC77-3EE2-4A42-B7D7-804094F91399}" srcOrd="6" destOrd="0" presId="urn:microsoft.com/office/officeart/2008/layout/HorizontalMultiLevelHierarchy"/>
    <dgm:cxn modelId="{4C8858F0-FEA1-4F8C-B45B-C0C466438ECC}" type="presParOf" srcId="{9E51CC77-3EE2-4A42-B7D7-804094F91399}" destId="{DEA52A48-D4A2-40AA-A0DC-7B584D00A797}" srcOrd="0" destOrd="0" presId="urn:microsoft.com/office/officeart/2008/layout/HorizontalMultiLevelHierarchy"/>
    <dgm:cxn modelId="{7BE8B068-9D37-4008-B353-400E17649FC5}" type="presParOf" srcId="{82872A20-85A1-4E3D-B224-F5A1481B1D18}" destId="{26F15FC9-5399-46D9-957F-A35228BA32F4}" srcOrd="7" destOrd="0" presId="urn:microsoft.com/office/officeart/2008/layout/HorizontalMultiLevelHierarchy"/>
    <dgm:cxn modelId="{58D856E6-B25B-46E3-8BF9-28C8284CDA53}" type="presParOf" srcId="{26F15FC9-5399-46D9-957F-A35228BA32F4}" destId="{E503CA66-5F1F-44D2-84E3-D69E3762F6F9}" srcOrd="0" destOrd="0" presId="urn:microsoft.com/office/officeart/2008/layout/HorizontalMultiLevelHierarchy"/>
    <dgm:cxn modelId="{95230689-4E00-4253-B790-C6E9FB1CDD6A}" type="presParOf" srcId="{26F15FC9-5399-46D9-957F-A35228BA32F4}" destId="{55DBA5F4-DC52-4CB1-A253-760EEF633654}" srcOrd="1" destOrd="0" presId="urn:microsoft.com/office/officeart/2008/layout/HorizontalMultiLevelHierarchy"/>
    <dgm:cxn modelId="{C41E9154-895D-4D30-A505-73FDBD67CFAC}" type="presParOf" srcId="{82872A20-85A1-4E3D-B224-F5A1481B1D18}" destId="{F8A540CA-4EAF-44F7-A738-A9CC3601C00A}" srcOrd="8" destOrd="0" presId="urn:microsoft.com/office/officeart/2008/layout/HorizontalMultiLevelHierarchy"/>
    <dgm:cxn modelId="{B593E54F-C314-46BB-A581-DC6E354581CA}" type="presParOf" srcId="{F8A540CA-4EAF-44F7-A738-A9CC3601C00A}" destId="{6788FE88-204C-41DD-BAA4-C9ABEB944CA1}" srcOrd="0" destOrd="0" presId="urn:microsoft.com/office/officeart/2008/layout/HorizontalMultiLevelHierarchy"/>
    <dgm:cxn modelId="{A894B755-E0F3-478C-A402-7D6949DC4366}" type="presParOf" srcId="{82872A20-85A1-4E3D-B224-F5A1481B1D18}" destId="{62A2A782-9F7C-4D7E-9CB3-CD0996A87DE1}" srcOrd="9" destOrd="0" presId="urn:microsoft.com/office/officeart/2008/layout/HorizontalMultiLevelHierarchy"/>
    <dgm:cxn modelId="{C867D00C-D346-4C63-8746-2D0538E58308}" type="presParOf" srcId="{62A2A782-9F7C-4D7E-9CB3-CD0996A87DE1}" destId="{A1E4AA90-3804-4C98-8C12-55AAABE88D73}" srcOrd="0" destOrd="0" presId="urn:microsoft.com/office/officeart/2008/layout/HorizontalMultiLevelHierarchy"/>
    <dgm:cxn modelId="{042D22D5-51D5-4049-949D-D3FC185F5E4C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9E51CC77-3EE2-4A42-B7D7-804094F91399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503CA66-5F1F-44D2-84E3-D69E3762F6F9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7" ma:contentTypeDescription="Create a new document." ma:contentTypeScope="" ma:versionID="a287071a914c8dfa1fa07a447be5a887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69234b6f95e0ca58d395855aea58ed62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2.xml><?xml version="1.0" encoding="utf-8"?>
<ds:datastoreItem xmlns:ds="http://schemas.openxmlformats.org/officeDocument/2006/customXml" ds:itemID="{A1269625-FBCD-4E03-BA67-9EEDF8D535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707F63F-1417-4C3D-82DD-9B93E338465E}"/>
</file>

<file path=customXml/itemProps4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424</TotalTime>
  <Pages>25</Pages>
  <Words>5287</Words>
  <Characters>30140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RENI VARGHESE</cp:lastModifiedBy>
  <cp:revision>118</cp:revision>
  <cp:lastPrinted>2015-06-18T10:03:00Z</cp:lastPrinted>
  <dcterms:created xsi:type="dcterms:W3CDTF">2022-11-03T08:08:00Z</dcterms:created>
  <dcterms:modified xsi:type="dcterms:W3CDTF">2022-11-23T15:49:00Z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